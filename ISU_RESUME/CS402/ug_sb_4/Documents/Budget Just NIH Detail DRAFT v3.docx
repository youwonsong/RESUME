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CD49" w14:textId="77777777" w:rsidR="00D2605A" w:rsidRDefault="00D2605A" w:rsidP="00F9104D">
      <w:pPr>
        <w:pStyle w:val="Heading1"/>
      </w:pPr>
      <w:r w:rsidRPr="00D73675">
        <w:t>Budget Justification</w:t>
      </w:r>
    </w:p>
    <w:p w14:paraId="4B66A666" w14:textId="77777777" w:rsidR="009F20A9" w:rsidRPr="009F20A9" w:rsidRDefault="009F20A9" w:rsidP="009F20A9">
      <w:pPr>
        <w:rPr>
          <w:rFonts w:cs="Arial"/>
          <w:color w:val="3333FF"/>
          <w:szCs w:val="22"/>
        </w:rPr>
      </w:pPr>
      <w:r w:rsidRPr="009F20A9">
        <w:rPr>
          <w:rFonts w:cs="Arial"/>
          <w:b/>
          <w:color w:val="3333FF"/>
          <w:szCs w:val="22"/>
        </w:rPr>
        <w:t>PLEASE READ</w:t>
      </w:r>
      <w:r w:rsidRPr="009F20A9">
        <w:rPr>
          <w:rFonts w:cs="Arial"/>
          <w:color w:val="3333FF"/>
          <w:szCs w:val="22"/>
        </w:rPr>
        <w:t xml:space="preserve">: </w:t>
      </w:r>
    </w:p>
    <w:p w14:paraId="3301D9A6" w14:textId="29B0BDFD" w:rsidR="00314BF6" w:rsidRDefault="00314BF6" w:rsidP="009F20A9">
      <w:pPr>
        <w:pStyle w:val="ListParagraph"/>
        <w:numPr>
          <w:ilvl w:val="0"/>
          <w:numId w:val="1"/>
        </w:numPr>
        <w:ind w:left="360" w:right="0"/>
        <w:rPr>
          <w:rFonts w:cs="Arial"/>
          <w:color w:val="3333FF"/>
        </w:rPr>
      </w:pPr>
      <w:r>
        <w:rPr>
          <w:rFonts w:cs="Arial"/>
          <w:color w:val="3333FF"/>
        </w:rPr>
        <w:t>Make sure Budget Justification formatting (font, margins, etc.) matches other proposal documents</w:t>
      </w:r>
    </w:p>
    <w:p w14:paraId="3C0A6B46" w14:textId="439A2EB7" w:rsidR="009F20A9" w:rsidRPr="009F20A9" w:rsidRDefault="001D0AD8" w:rsidP="009F20A9">
      <w:pPr>
        <w:pStyle w:val="ListParagraph"/>
        <w:numPr>
          <w:ilvl w:val="0"/>
          <w:numId w:val="1"/>
        </w:numPr>
        <w:ind w:left="360" w:right="0"/>
        <w:rPr>
          <w:rFonts w:cs="Arial"/>
          <w:color w:val="3333FF"/>
        </w:rPr>
      </w:pPr>
      <w:r>
        <w:rPr>
          <w:rFonts w:cs="Arial"/>
          <w:color w:val="3333FF"/>
        </w:rPr>
        <w:t>Note:</w:t>
      </w:r>
      <w:r w:rsidR="009F20A9" w:rsidRPr="009F20A9">
        <w:rPr>
          <w:rFonts w:cs="Arial"/>
          <w:color w:val="3333FF"/>
        </w:rPr>
        <w:t xml:space="preserve"> all text in </w:t>
      </w:r>
      <w:r>
        <w:rPr>
          <w:color w:val="EE0000"/>
        </w:rPr>
        <w:t xml:space="preserve">&lt;brackets&gt; </w:t>
      </w:r>
      <w:r w:rsidRPr="001D0AD8">
        <w:rPr>
          <w:color w:val="3333FF"/>
        </w:rPr>
        <w:t>indicates text that requires updating</w:t>
      </w:r>
      <w:r>
        <w:rPr>
          <w:color w:val="3333FF"/>
        </w:rPr>
        <w:t>, editing,</w:t>
      </w:r>
      <w:r w:rsidRPr="001D0AD8">
        <w:rPr>
          <w:color w:val="3333FF"/>
        </w:rPr>
        <w:t xml:space="preserve"> or </w:t>
      </w:r>
      <w:r>
        <w:rPr>
          <w:color w:val="3333FF"/>
        </w:rPr>
        <w:t xml:space="preserve">to </w:t>
      </w:r>
      <w:r w:rsidRPr="001D0AD8">
        <w:rPr>
          <w:color w:val="3333FF"/>
        </w:rPr>
        <w:t>select from the example options provided. C</w:t>
      </w:r>
      <w:r w:rsidR="009F20A9" w:rsidRPr="009F20A9">
        <w:rPr>
          <w:rFonts w:cs="Arial"/>
          <w:color w:val="3333FF"/>
        </w:rPr>
        <w:t xml:space="preserve">hange the color to black once done. </w:t>
      </w:r>
      <w:r w:rsidR="009F20A9" w:rsidRPr="007F4C6A">
        <w:rPr>
          <w:rFonts w:cs="Arial"/>
          <w:b/>
          <w:bCs/>
          <w:color w:val="3333FF"/>
        </w:rPr>
        <w:t xml:space="preserve">Delete this paragraph </w:t>
      </w:r>
      <w:r w:rsidR="007F4C6A" w:rsidRPr="007F4C6A">
        <w:rPr>
          <w:rFonts w:cs="Arial"/>
          <w:b/>
          <w:bCs/>
          <w:color w:val="3333FF"/>
        </w:rPr>
        <w:t xml:space="preserve">and any supporting language in </w:t>
      </w:r>
      <w:r w:rsidR="002A67F5">
        <w:rPr>
          <w:rFonts w:cs="Arial"/>
          <w:b/>
          <w:bCs/>
          <w:color w:val="3333FF"/>
        </w:rPr>
        <w:t>[</w:t>
      </w:r>
      <w:r w:rsidR="007F4C6A" w:rsidRPr="007F4C6A">
        <w:rPr>
          <w:rFonts w:cs="Arial"/>
          <w:b/>
          <w:bCs/>
          <w:color w:val="3333FF"/>
        </w:rPr>
        <w:t>blue</w:t>
      </w:r>
      <w:r w:rsidR="002A67F5">
        <w:rPr>
          <w:rFonts w:cs="Arial"/>
          <w:b/>
          <w:bCs/>
          <w:color w:val="3333FF"/>
        </w:rPr>
        <w:t>]</w:t>
      </w:r>
      <w:r w:rsidR="007F4C6A" w:rsidRPr="007F4C6A">
        <w:rPr>
          <w:rFonts w:cs="Arial"/>
          <w:b/>
          <w:bCs/>
          <w:color w:val="3333FF"/>
        </w:rPr>
        <w:t xml:space="preserve"> below</w:t>
      </w:r>
      <w:r w:rsidR="007F4C6A">
        <w:rPr>
          <w:rFonts w:cs="Arial"/>
          <w:color w:val="3333FF"/>
        </w:rPr>
        <w:t xml:space="preserve"> upon developing the first draft</w:t>
      </w:r>
      <w:r w:rsidR="009F20A9" w:rsidRPr="009F20A9">
        <w:rPr>
          <w:rFonts w:cs="Arial"/>
          <w:color w:val="3333FF"/>
        </w:rPr>
        <w:t>.</w:t>
      </w:r>
    </w:p>
    <w:p w14:paraId="149A3BE1" w14:textId="763957F4" w:rsidR="009F20A9" w:rsidRDefault="009F20A9" w:rsidP="009F20A9">
      <w:pPr>
        <w:pStyle w:val="ListParagraph"/>
        <w:numPr>
          <w:ilvl w:val="0"/>
          <w:numId w:val="1"/>
        </w:numPr>
        <w:ind w:left="360" w:right="0"/>
        <w:rPr>
          <w:rFonts w:cs="Arial"/>
          <w:color w:val="3333FF"/>
        </w:rPr>
      </w:pPr>
      <w:r w:rsidRPr="009F20A9">
        <w:rPr>
          <w:rFonts w:cs="Arial"/>
          <w:color w:val="3333FF"/>
        </w:rPr>
        <w:t>Delete budget justification categories and paragraphs that are not applicable</w:t>
      </w:r>
      <w:r w:rsidR="002F2BCB">
        <w:rPr>
          <w:rFonts w:cs="Arial"/>
          <w:color w:val="3333FF"/>
        </w:rPr>
        <w:t>.</w:t>
      </w:r>
    </w:p>
    <w:p w14:paraId="67B7202B" w14:textId="10F03151" w:rsidR="007F4C6A" w:rsidRDefault="007F4C6A" w:rsidP="009F20A9">
      <w:pPr>
        <w:pStyle w:val="ListParagraph"/>
        <w:numPr>
          <w:ilvl w:val="0"/>
          <w:numId w:val="1"/>
        </w:numPr>
        <w:ind w:left="360" w:right="0"/>
        <w:rPr>
          <w:rFonts w:cs="Arial"/>
          <w:color w:val="3333FF"/>
        </w:rPr>
      </w:pPr>
      <w:r>
        <w:rPr>
          <w:rFonts w:cs="Arial"/>
          <w:color w:val="3333FF"/>
        </w:rPr>
        <w:t>Quotes for equipment may be attached to this document</w:t>
      </w:r>
      <w:r w:rsidR="002F2BCB">
        <w:rPr>
          <w:rFonts w:cs="Arial"/>
          <w:color w:val="3333FF"/>
        </w:rPr>
        <w:t>.</w:t>
      </w:r>
    </w:p>
    <w:p w14:paraId="291E4AD2" w14:textId="08C0FBE0" w:rsidR="007F4C6A" w:rsidRPr="00674717" w:rsidRDefault="007F4C6A" w:rsidP="00D2605A">
      <w:pPr>
        <w:pStyle w:val="ListParagraph"/>
        <w:numPr>
          <w:ilvl w:val="0"/>
          <w:numId w:val="1"/>
        </w:numPr>
        <w:ind w:left="360" w:right="0"/>
        <w:rPr>
          <w:rFonts w:cs="Arial"/>
          <w:color w:val="3333FF"/>
        </w:rPr>
      </w:pPr>
      <w:r>
        <w:rPr>
          <w:rFonts w:cs="Arial"/>
          <w:color w:val="3333FF"/>
        </w:rPr>
        <w:t>There is no page limit to the budget justification.</w:t>
      </w:r>
    </w:p>
    <w:p w14:paraId="5E052122" w14:textId="3387CE8E" w:rsidR="00D2605A" w:rsidRPr="0046568D" w:rsidRDefault="0013796D" w:rsidP="00FC3F73">
      <w:pPr>
        <w:pStyle w:val="Heading2"/>
      </w:pPr>
      <w:commentRangeStart w:id="0"/>
      <w:r w:rsidRPr="0046568D">
        <w:t xml:space="preserve">A. </w:t>
      </w:r>
      <w:r w:rsidR="00D2605A" w:rsidRPr="0046568D">
        <w:t>Senior</w:t>
      </w:r>
      <w:r w:rsidR="00F34686" w:rsidRPr="0046568D">
        <w:t>/Key</w:t>
      </w:r>
      <w:r w:rsidR="00D2605A" w:rsidRPr="0046568D">
        <w:t xml:space="preserve"> Personnel</w:t>
      </w:r>
      <w:commentRangeEnd w:id="0"/>
      <w:r w:rsidR="00E9166D" w:rsidRPr="0046568D">
        <w:rPr>
          <w:rStyle w:val="CommentReference"/>
          <w:sz w:val="22"/>
          <w:szCs w:val="26"/>
        </w:rPr>
        <w:commentReference w:id="0"/>
      </w:r>
    </w:p>
    <w:p w14:paraId="58D42F56" w14:textId="3D6CEB06" w:rsidR="00D2605A" w:rsidRPr="00356384" w:rsidRDefault="00F77575" w:rsidP="00D2605A">
      <w:pPr>
        <w:rPr>
          <w:rFonts w:cs="Arial"/>
          <w:szCs w:val="22"/>
        </w:rPr>
      </w:pPr>
      <w:r>
        <w:rPr>
          <w:color w:val="EE0000"/>
        </w:rPr>
        <w:t>&lt;</w:t>
      </w:r>
      <w:r w:rsidR="002F2BCB" w:rsidRPr="00F77575">
        <w:rPr>
          <w:color w:val="EE0000"/>
        </w:rPr>
        <w:t>PI</w:t>
      </w:r>
      <w:r w:rsidR="00C82609" w:rsidRPr="00F77575">
        <w:rPr>
          <w:color w:val="EE0000"/>
        </w:rPr>
        <w:t xml:space="preserve"> N</w:t>
      </w:r>
      <w:r w:rsidR="00503A13" w:rsidRPr="00F77575">
        <w:rPr>
          <w:color w:val="EE0000"/>
        </w:rPr>
        <w:t>AME</w:t>
      </w:r>
      <w:r>
        <w:rPr>
          <w:color w:val="EE0000"/>
        </w:rPr>
        <w:t>&gt;</w:t>
      </w:r>
      <w:r w:rsidR="00314BF6" w:rsidRPr="001B6878">
        <w:t xml:space="preserve">, </w:t>
      </w:r>
      <w:r w:rsidR="00314BF6" w:rsidRPr="002F2BCB">
        <w:rPr>
          <w:rFonts w:cs="Arial"/>
          <w:szCs w:val="22"/>
        </w:rPr>
        <w:t>Principal Investigator</w:t>
      </w:r>
      <w:r w:rsidR="00314BF6" w:rsidRPr="00A4337D">
        <w:rPr>
          <w:rFonts w:cs="Arial"/>
          <w:szCs w:val="22"/>
        </w:rPr>
        <w:t>,</w:t>
      </w:r>
      <w:r w:rsidR="00314BF6" w:rsidRPr="002F2BCB">
        <w:rPr>
          <w:rFonts w:cs="Arial"/>
          <w:szCs w:val="22"/>
        </w:rPr>
        <w:t xml:space="preserve"> </w:t>
      </w:r>
      <w:r w:rsidR="00AC6C58" w:rsidRPr="00AC6C58">
        <w:rPr>
          <w:rFonts w:cs="Arial"/>
          <w:color w:val="EE0000"/>
          <w:szCs w:val="22"/>
        </w:rPr>
        <w:t>&lt;</w:t>
      </w:r>
      <w:r w:rsidR="00C82609" w:rsidRPr="00F77575">
        <w:rPr>
          <w:color w:val="EE0000"/>
        </w:rPr>
        <w:t>X</w:t>
      </w:r>
      <w:r w:rsidR="00AC6C58">
        <w:rPr>
          <w:color w:val="EE0000"/>
        </w:rPr>
        <w:t>X&gt;</w:t>
      </w:r>
      <w:r w:rsidR="00C82609" w:rsidRPr="002F2BCB">
        <w:rPr>
          <w:rFonts w:cs="Arial"/>
          <w:szCs w:val="22"/>
        </w:rPr>
        <w:t xml:space="preserve"> calendar months each year of project. </w:t>
      </w:r>
      <w:r w:rsidR="00B03A82" w:rsidRPr="001B6878">
        <w:t xml:space="preserve">The PI is </w:t>
      </w:r>
      <w:r>
        <w:rPr>
          <w:color w:val="EE0000"/>
        </w:rPr>
        <w:t>&lt;</w:t>
      </w:r>
      <w:r w:rsidR="00B03A82" w:rsidRPr="00F77575">
        <w:rPr>
          <w:color w:val="EE0000"/>
        </w:rPr>
        <w:t>an assistant/ associate/ full professor</w:t>
      </w:r>
      <w:r>
        <w:rPr>
          <w:color w:val="EE0000"/>
        </w:rPr>
        <w:t>&gt;</w:t>
      </w:r>
      <w:r w:rsidR="00B03A82" w:rsidRPr="001B6878">
        <w:t xml:space="preserve"> in </w:t>
      </w:r>
      <w:r>
        <w:rPr>
          <w:color w:val="EE0000"/>
        </w:rPr>
        <w:t>&lt;</w:t>
      </w:r>
      <w:r w:rsidR="00B03A82" w:rsidRPr="00F77575">
        <w:rPr>
          <w:color w:val="EE0000"/>
        </w:rPr>
        <w:t>DEP</w:t>
      </w:r>
      <w:r w:rsidR="00503A13" w:rsidRPr="00F77575">
        <w:rPr>
          <w:color w:val="EE0000"/>
        </w:rPr>
        <w:t>AR</w:t>
      </w:r>
      <w:r w:rsidR="00B03A82" w:rsidRPr="00F77575">
        <w:rPr>
          <w:color w:val="EE0000"/>
        </w:rPr>
        <w:t>T</w:t>
      </w:r>
      <w:r w:rsidR="00503A13" w:rsidRPr="00F77575">
        <w:rPr>
          <w:color w:val="EE0000"/>
        </w:rPr>
        <w:t>MENT</w:t>
      </w:r>
      <w:r>
        <w:rPr>
          <w:color w:val="EE0000"/>
        </w:rPr>
        <w:t>&gt;</w:t>
      </w:r>
      <w:r w:rsidR="00B03A82" w:rsidRPr="001B6878">
        <w:t xml:space="preserve"> and is an expert in </w:t>
      </w:r>
      <w:r w:rsidR="00503A13" w:rsidRPr="00F77575">
        <w:rPr>
          <w:color w:val="EE0000"/>
        </w:rPr>
        <w:t>&lt;EXPERTISE&gt;</w:t>
      </w:r>
      <w:r w:rsidR="00B03A82" w:rsidRPr="001B6878">
        <w:t xml:space="preserve">. </w:t>
      </w:r>
      <w:r w:rsidR="00AC6C58" w:rsidRPr="00AC6C58">
        <w:rPr>
          <w:color w:val="EE0000"/>
        </w:rPr>
        <w:t>&lt;</w:t>
      </w:r>
      <w:r w:rsidR="00C82609" w:rsidRPr="00F77575">
        <w:rPr>
          <w:color w:val="EE0000"/>
        </w:rPr>
        <w:t>S</w:t>
      </w:r>
      <w:r w:rsidR="00C437EA">
        <w:rPr>
          <w:color w:val="EE0000"/>
        </w:rPr>
        <w:t>he</w:t>
      </w:r>
      <w:r w:rsidR="00C82609" w:rsidRPr="00F77575">
        <w:rPr>
          <w:color w:val="EE0000"/>
        </w:rPr>
        <w:t>/</w:t>
      </w:r>
      <w:r w:rsidR="00C437EA">
        <w:rPr>
          <w:color w:val="EE0000"/>
        </w:rPr>
        <w:t xml:space="preserve"> </w:t>
      </w:r>
      <w:r w:rsidR="00C82609" w:rsidRPr="00F77575">
        <w:rPr>
          <w:color w:val="EE0000"/>
        </w:rPr>
        <w:t>He</w:t>
      </w:r>
      <w:r w:rsidR="00AC6C58">
        <w:rPr>
          <w:color w:val="EE0000"/>
        </w:rPr>
        <w:t>&gt;</w:t>
      </w:r>
      <w:r w:rsidR="00C82609" w:rsidRPr="001B6878">
        <w:t xml:space="preserve"> will lead the project and b</w:t>
      </w:r>
      <w:r w:rsidR="00D2605A" w:rsidRPr="001B6878">
        <w:t xml:space="preserve">e responsible for </w:t>
      </w:r>
      <w:r w:rsidR="00314BF6" w:rsidRPr="00F77575">
        <w:rPr>
          <w:color w:val="EE0000"/>
        </w:rPr>
        <w:t>&lt;</w:t>
      </w:r>
      <w:r w:rsidR="00AC6C58">
        <w:rPr>
          <w:color w:val="EE0000"/>
        </w:rPr>
        <w:t>RESPONSIBILITIES</w:t>
      </w:r>
      <w:r w:rsidR="00FC3F73">
        <w:rPr>
          <w:color w:val="EE0000"/>
        </w:rPr>
        <w:t>/ ACTIVITIES</w:t>
      </w:r>
      <w:r w:rsidR="00314BF6" w:rsidRPr="00F77575">
        <w:rPr>
          <w:color w:val="EE0000"/>
        </w:rPr>
        <w:t>&gt;</w:t>
      </w:r>
      <w:r w:rsidR="00314BF6" w:rsidRPr="001B6878">
        <w:t xml:space="preserve">. </w:t>
      </w:r>
      <w:r w:rsidR="00AE07E9" w:rsidRPr="001B6878">
        <w:t xml:space="preserve">PI will </w:t>
      </w:r>
      <w:r w:rsidR="00C437EA" w:rsidRPr="00C437EA">
        <w:rPr>
          <w:color w:val="EE0000"/>
        </w:rPr>
        <w:t>&lt;</w:t>
      </w:r>
      <w:r w:rsidR="0013796D" w:rsidRPr="00C437EA">
        <w:rPr>
          <w:color w:val="EE0000"/>
        </w:rPr>
        <w:t>direct/</w:t>
      </w:r>
      <w:r w:rsidR="00314BF6" w:rsidRPr="00C437EA">
        <w:rPr>
          <w:color w:val="EE0000"/>
        </w:rPr>
        <w:t xml:space="preserve"> </w:t>
      </w:r>
      <w:r w:rsidR="00C82609" w:rsidRPr="00C437EA">
        <w:rPr>
          <w:color w:val="EE0000"/>
        </w:rPr>
        <w:t>supervise</w:t>
      </w:r>
      <w:r w:rsidR="00C437EA" w:rsidRPr="00C437EA">
        <w:rPr>
          <w:color w:val="EE0000"/>
        </w:rPr>
        <w:t>&gt;</w:t>
      </w:r>
      <w:r w:rsidR="00C82609" w:rsidRPr="001B6878">
        <w:t xml:space="preserve"> </w:t>
      </w:r>
      <w:r w:rsidR="00C437EA" w:rsidRPr="00C437EA">
        <w:rPr>
          <w:color w:val="EE0000"/>
        </w:rPr>
        <w:t>&lt;</w:t>
      </w:r>
      <w:r w:rsidR="00C82609" w:rsidRPr="00C437EA">
        <w:rPr>
          <w:color w:val="EE0000"/>
        </w:rPr>
        <w:t>GRA/ PostDoc/ UG</w:t>
      </w:r>
      <w:r w:rsidR="00C437EA" w:rsidRPr="00C437EA">
        <w:rPr>
          <w:color w:val="EE0000"/>
        </w:rPr>
        <w:t>&gt;</w:t>
      </w:r>
      <w:r w:rsidR="00C82609" w:rsidRPr="001B6878">
        <w:t>, interpret data and prepare and oversee publication</w:t>
      </w:r>
      <w:r w:rsidR="0013796D" w:rsidRPr="001B6878">
        <w:t>s</w:t>
      </w:r>
      <w:r w:rsidR="00C82609" w:rsidRPr="001B6878">
        <w:t xml:space="preserve"> and dissemination of results, and submit project reports</w:t>
      </w:r>
      <w:r w:rsidR="00AE07E9" w:rsidRPr="001B6878">
        <w:t xml:space="preserve"> in a timely manner</w:t>
      </w:r>
      <w:r w:rsidR="00C82609" w:rsidRPr="001B6878">
        <w:t>.</w:t>
      </w:r>
      <w:r w:rsidR="00AE07E9" w:rsidRPr="001B6878">
        <w:t xml:space="preserve"> Note that salaries are paid by Iowa State University for nine months of the year, thus salary support does not equate total effort on this grant.</w:t>
      </w:r>
      <w:r w:rsidR="00AE07E9" w:rsidRPr="002F2BCB">
        <w:rPr>
          <w:rFonts w:cs="Arial"/>
          <w:szCs w:val="22"/>
        </w:rPr>
        <w:t xml:space="preserve"> </w:t>
      </w:r>
      <w:r w:rsidR="00314BF6" w:rsidRPr="002F2BCB">
        <w:rPr>
          <w:rFonts w:cs="Arial"/>
          <w:szCs w:val="22"/>
        </w:rPr>
        <w:t>PI will</w:t>
      </w:r>
      <w:r w:rsidR="00AE07E9" w:rsidRPr="002F2BCB">
        <w:rPr>
          <w:rFonts w:cs="Arial"/>
          <w:szCs w:val="22"/>
        </w:rPr>
        <w:t xml:space="preserve"> devote </w:t>
      </w:r>
      <w:r w:rsidR="00AC6C58" w:rsidRPr="00AC6C58">
        <w:rPr>
          <w:rFonts w:cs="Arial"/>
          <w:color w:val="EE0000"/>
          <w:szCs w:val="22"/>
        </w:rPr>
        <w:t>&lt;</w:t>
      </w:r>
      <w:r w:rsidR="00AC6C58" w:rsidRPr="00F77575">
        <w:rPr>
          <w:color w:val="EE0000"/>
        </w:rPr>
        <w:t>X</w:t>
      </w:r>
      <w:r w:rsidR="00AC6C58">
        <w:rPr>
          <w:color w:val="EE0000"/>
        </w:rPr>
        <w:t>X</w:t>
      </w:r>
      <w:r w:rsidR="00AC6C58">
        <w:rPr>
          <w:color w:val="EE0000"/>
        </w:rPr>
        <w:t>&gt;</w:t>
      </w:r>
      <w:r w:rsidR="00AE07E9" w:rsidRPr="002F2BCB">
        <w:rPr>
          <w:rFonts w:cs="Arial"/>
          <w:szCs w:val="22"/>
        </w:rPr>
        <w:t xml:space="preserve">% of </w:t>
      </w:r>
      <w:r w:rsidR="00C437EA" w:rsidRPr="00C437EA">
        <w:rPr>
          <w:rFonts w:cs="Arial"/>
          <w:color w:val="EE0000"/>
          <w:szCs w:val="22"/>
        </w:rPr>
        <w:t>&lt;</w:t>
      </w:r>
      <w:r w:rsidR="00AE3949" w:rsidRPr="00C437EA">
        <w:rPr>
          <w:color w:val="EE0000"/>
        </w:rPr>
        <w:t>his/</w:t>
      </w:r>
      <w:r w:rsidR="00C437EA">
        <w:rPr>
          <w:color w:val="EE0000"/>
        </w:rPr>
        <w:t xml:space="preserve"> </w:t>
      </w:r>
      <w:r w:rsidR="00AE3949" w:rsidRPr="00C437EA">
        <w:rPr>
          <w:color w:val="EE0000"/>
        </w:rPr>
        <w:t>her</w:t>
      </w:r>
      <w:r w:rsidR="00C437EA" w:rsidRPr="00C437EA">
        <w:rPr>
          <w:color w:val="EE0000"/>
        </w:rPr>
        <w:t>&gt;</w:t>
      </w:r>
      <w:r w:rsidR="00AE07E9" w:rsidRPr="002F2BCB">
        <w:rPr>
          <w:rFonts w:cs="Arial"/>
          <w:szCs w:val="22"/>
        </w:rPr>
        <w:t xml:space="preserve"> time to this project.</w:t>
      </w:r>
    </w:p>
    <w:p w14:paraId="3A4536D2" w14:textId="6E8B75A6" w:rsidR="00177D96" w:rsidRPr="00674717" w:rsidRDefault="00F77575" w:rsidP="00D2605A">
      <w:pPr>
        <w:rPr>
          <w:rFonts w:cs="Arial"/>
          <w:color w:val="EE0000"/>
          <w:szCs w:val="22"/>
        </w:rPr>
      </w:pPr>
      <w:r w:rsidRPr="00F77575">
        <w:rPr>
          <w:color w:val="EE0000"/>
        </w:rPr>
        <w:t>&lt;</w:t>
      </w:r>
      <w:r w:rsidR="002F2BCB" w:rsidRPr="00F77575">
        <w:rPr>
          <w:color w:val="EE0000"/>
        </w:rPr>
        <w:t>C</w:t>
      </w:r>
      <w:r w:rsidRPr="00F77575">
        <w:rPr>
          <w:color w:val="EE0000"/>
        </w:rPr>
        <w:t>O</w:t>
      </w:r>
      <w:r w:rsidR="002F2BCB" w:rsidRPr="00F77575">
        <w:rPr>
          <w:color w:val="EE0000"/>
        </w:rPr>
        <w:t xml:space="preserve">-I </w:t>
      </w:r>
      <w:r w:rsidR="00C82609" w:rsidRPr="00F77575">
        <w:rPr>
          <w:color w:val="EE0000"/>
        </w:rPr>
        <w:t>N</w:t>
      </w:r>
      <w:r w:rsidRPr="00F77575">
        <w:rPr>
          <w:color w:val="EE0000"/>
        </w:rPr>
        <w:t>AME&gt;</w:t>
      </w:r>
      <w:r w:rsidR="00C82609" w:rsidRPr="001B6878">
        <w:t>,</w:t>
      </w:r>
      <w:r w:rsidR="00C82609" w:rsidRPr="00C82609">
        <w:rPr>
          <w:rFonts w:cs="Arial"/>
          <w:color w:val="EE0000"/>
          <w:szCs w:val="22"/>
        </w:rPr>
        <w:t xml:space="preserve"> </w:t>
      </w:r>
      <w:r w:rsidR="00C82609">
        <w:rPr>
          <w:rFonts w:cs="Arial"/>
          <w:szCs w:val="22"/>
        </w:rPr>
        <w:t>Co-Investigator</w:t>
      </w:r>
      <w:r w:rsidR="00C82609" w:rsidRPr="00C82609">
        <w:rPr>
          <w:rFonts w:cs="Arial"/>
          <w:szCs w:val="22"/>
        </w:rPr>
        <w:t xml:space="preserve">, </w:t>
      </w:r>
      <w:r w:rsidR="00AC6C58" w:rsidRPr="00AC6C58">
        <w:rPr>
          <w:rFonts w:cs="Arial"/>
          <w:color w:val="EE0000"/>
          <w:szCs w:val="22"/>
        </w:rPr>
        <w:t>&lt;X</w:t>
      </w:r>
      <w:r w:rsidR="00C82609" w:rsidRPr="00F77575">
        <w:rPr>
          <w:color w:val="EE0000"/>
        </w:rPr>
        <w:t>X</w:t>
      </w:r>
      <w:r w:rsidR="00AC6C58">
        <w:rPr>
          <w:color w:val="EE0000"/>
        </w:rPr>
        <w:t>&gt;</w:t>
      </w:r>
      <w:r w:rsidR="00C82609" w:rsidRPr="00C82609">
        <w:rPr>
          <w:rFonts w:cs="Arial"/>
          <w:color w:val="EE0000"/>
          <w:szCs w:val="22"/>
        </w:rPr>
        <w:t xml:space="preserve"> </w:t>
      </w:r>
      <w:r w:rsidR="00C82609" w:rsidRPr="00C82609">
        <w:rPr>
          <w:rFonts w:cs="Arial"/>
          <w:szCs w:val="22"/>
        </w:rPr>
        <w:t>calendar month</w:t>
      </w:r>
      <w:r w:rsidR="00C82609">
        <w:rPr>
          <w:rFonts w:cs="Arial"/>
          <w:szCs w:val="22"/>
        </w:rPr>
        <w:t>s each year of project.</w:t>
      </w:r>
      <w:r w:rsidR="00356384">
        <w:rPr>
          <w:rFonts w:cs="Arial"/>
          <w:szCs w:val="22"/>
        </w:rPr>
        <w:t xml:space="preserve"> </w:t>
      </w:r>
      <w:r w:rsidR="00AE3949" w:rsidRPr="001B6878">
        <w:t>Dr</w:t>
      </w:r>
      <w:r>
        <w:t>.</w:t>
      </w:r>
      <w:r w:rsidR="00AE3949" w:rsidRPr="001B6878">
        <w:t xml:space="preserve"> </w:t>
      </w:r>
      <w:r w:rsidRPr="00F77575">
        <w:rPr>
          <w:color w:val="EE0000"/>
        </w:rPr>
        <w:t>&lt;</w:t>
      </w:r>
      <w:r w:rsidR="00AC6C58">
        <w:rPr>
          <w:color w:val="EE0000"/>
        </w:rPr>
        <w:t xml:space="preserve">CO-I </w:t>
      </w:r>
      <w:r w:rsidRPr="00F77575">
        <w:rPr>
          <w:color w:val="EE0000"/>
        </w:rPr>
        <w:t>NAME&gt;</w:t>
      </w:r>
      <w:r w:rsidR="00AE3949" w:rsidRPr="001B6878">
        <w:t xml:space="preserve"> w</w:t>
      </w:r>
      <w:r w:rsidR="00C82609" w:rsidRPr="001B6878">
        <w:t xml:space="preserve">ill </w:t>
      </w:r>
      <w:r w:rsidR="001D0AD8" w:rsidRPr="001D0AD8">
        <w:rPr>
          <w:color w:val="EE0000"/>
        </w:rPr>
        <w:t>&lt;</w:t>
      </w:r>
      <w:r w:rsidR="0013796D" w:rsidRPr="001D0AD8">
        <w:rPr>
          <w:color w:val="EE0000"/>
        </w:rPr>
        <w:t>direct/ supervise</w:t>
      </w:r>
      <w:r w:rsidR="001D0AD8" w:rsidRPr="001D0AD8">
        <w:rPr>
          <w:color w:val="EE0000"/>
        </w:rPr>
        <w:t>&gt;</w:t>
      </w:r>
      <w:r w:rsidR="00C82609" w:rsidRPr="001B6878">
        <w:t xml:space="preserve"> </w:t>
      </w:r>
      <w:r w:rsidR="001D0AD8" w:rsidRPr="001D0AD8">
        <w:rPr>
          <w:color w:val="EE0000"/>
        </w:rPr>
        <w:t>&lt;</w:t>
      </w:r>
      <w:r w:rsidR="00C82609" w:rsidRPr="001D0AD8">
        <w:rPr>
          <w:color w:val="EE0000"/>
        </w:rPr>
        <w:t>GRA/ PostDoc/ U</w:t>
      </w:r>
      <w:r w:rsidR="0013796D" w:rsidRPr="001D0AD8">
        <w:rPr>
          <w:color w:val="EE0000"/>
        </w:rPr>
        <w:t>G</w:t>
      </w:r>
      <w:r w:rsidR="001D0AD8" w:rsidRPr="001D0AD8">
        <w:rPr>
          <w:color w:val="EE0000"/>
        </w:rPr>
        <w:t>&gt;</w:t>
      </w:r>
      <w:r w:rsidR="00AE3949" w:rsidRPr="001B6878">
        <w:t xml:space="preserve">, and </w:t>
      </w:r>
      <w:r w:rsidR="001D0AD8" w:rsidRPr="001D0AD8">
        <w:rPr>
          <w:color w:val="EE0000"/>
        </w:rPr>
        <w:t>&lt;</w:t>
      </w:r>
      <w:r w:rsidR="00AE3949" w:rsidRPr="001D0AD8">
        <w:rPr>
          <w:color w:val="EE0000"/>
        </w:rPr>
        <w:t>be responsible for/ participate in</w:t>
      </w:r>
      <w:r w:rsidR="001D0AD8" w:rsidRPr="001D0AD8">
        <w:rPr>
          <w:color w:val="EE0000"/>
        </w:rPr>
        <w:t>&gt;</w:t>
      </w:r>
      <w:r w:rsidR="00AE3949" w:rsidRPr="001B6878">
        <w:t xml:space="preserve"> </w:t>
      </w:r>
      <w:r w:rsidR="001B6878" w:rsidRPr="00AC6C58">
        <w:rPr>
          <w:color w:val="EE0000"/>
        </w:rPr>
        <w:t>&lt;RESPONSIBILITIES</w:t>
      </w:r>
      <w:r w:rsidR="00FC3F73">
        <w:rPr>
          <w:color w:val="EE0000"/>
        </w:rPr>
        <w:t>/ ACTIVITIES</w:t>
      </w:r>
      <w:r w:rsidR="001B6878" w:rsidRPr="00AC6C58">
        <w:rPr>
          <w:color w:val="EE0000"/>
        </w:rPr>
        <w:t>&gt;</w:t>
      </w:r>
      <w:r w:rsidR="001D0AD8">
        <w:t xml:space="preserve">. </w:t>
      </w:r>
      <w:r w:rsidR="00314BF6" w:rsidRPr="001B6878">
        <w:t>Note that salaries are paid by Iowa State University for nine months of the year, thus salary support does not equate total effort on this grant.</w:t>
      </w:r>
      <w:r w:rsidR="00314BF6" w:rsidRPr="000C448E">
        <w:rPr>
          <w:rFonts w:cs="Arial"/>
          <w:szCs w:val="22"/>
        </w:rPr>
        <w:t xml:space="preserve"> </w:t>
      </w:r>
      <w:r w:rsidR="00314BF6">
        <w:rPr>
          <w:rFonts w:cs="Arial"/>
          <w:szCs w:val="22"/>
        </w:rPr>
        <w:t xml:space="preserve">Co-I </w:t>
      </w:r>
      <w:r w:rsidR="00314BF6" w:rsidRPr="000C448E">
        <w:rPr>
          <w:rFonts w:cs="Arial"/>
          <w:szCs w:val="22"/>
        </w:rPr>
        <w:t xml:space="preserve">will devote </w:t>
      </w:r>
      <w:r w:rsidR="00AC6C58" w:rsidRPr="00AC6C58">
        <w:rPr>
          <w:rFonts w:cs="Arial"/>
          <w:color w:val="EE0000"/>
          <w:szCs w:val="22"/>
        </w:rPr>
        <w:t>&lt;</w:t>
      </w:r>
      <w:r w:rsidR="00314BF6" w:rsidRPr="001D0AD8">
        <w:rPr>
          <w:rFonts w:cs="Arial"/>
          <w:color w:val="EE0000"/>
          <w:szCs w:val="22"/>
        </w:rPr>
        <w:t>XX</w:t>
      </w:r>
      <w:r w:rsidR="00AC6C58">
        <w:rPr>
          <w:rFonts w:cs="Arial"/>
          <w:color w:val="EE0000"/>
          <w:szCs w:val="22"/>
        </w:rPr>
        <w:t>&gt;</w:t>
      </w:r>
      <w:r w:rsidR="00314BF6" w:rsidRPr="000C448E">
        <w:rPr>
          <w:rFonts w:cs="Arial"/>
          <w:szCs w:val="22"/>
        </w:rPr>
        <w:t xml:space="preserve">% of </w:t>
      </w:r>
      <w:r w:rsidR="00AC6C58" w:rsidRPr="00AC6C58">
        <w:rPr>
          <w:rFonts w:cs="Arial"/>
          <w:color w:val="EE0000"/>
          <w:szCs w:val="22"/>
        </w:rPr>
        <w:t>&lt;</w:t>
      </w:r>
      <w:r w:rsidR="00314BF6" w:rsidRPr="00AC6C58">
        <w:rPr>
          <w:color w:val="EE0000"/>
        </w:rPr>
        <w:t>his/</w:t>
      </w:r>
      <w:r w:rsidR="00AC6C58" w:rsidRPr="00AC6C58">
        <w:rPr>
          <w:color w:val="EE0000"/>
        </w:rPr>
        <w:t xml:space="preserve"> </w:t>
      </w:r>
      <w:r w:rsidR="00314BF6" w:rsidRPr="00AC6C58">
        <w:rPr>
          <w:color w:val="EE0000"/>
        </w:rPr>
        <w:t>her</w:t>
      </w:r>
      <w:r w:rsidR="00AC6C58" w:rsidRPr="00AC6C58">
        <w:rPr>
          <w:color w:val="EE0000"/>
        </w:rPr>
        <w:t>&gt;</w:t>
      </w:r>
      <w:r w:rsidR="00314BF6" w:rsidRPr="00AE3949">
        <w:rPr>
          <w:rFonts w:cs="Arial"/>
          <w:color w:val="EE0000"/>
          <w:szCs w:val="22"/>
        </w:rPr>
        <w:t xml:space="preserve"> </w:t>
      </w:r>
      <w:r w:rsidR="00314BF6" w:rsidRPr="000C448E">
        <w:rPr>
          <w:rFonts w:cs="Arial"/>
          <w:szCs w:val="22"/>
        </w:rPr>
        <w:t>time to this project.</w:t>
      </w:r>
    </w:p>
    <w:p w14:paraId="3EA08653" w14:textId="772D40C3" w:rsidR="00D2605A" w:rsidRPr="00674717" w:rsidRDefault="00AC6C58" w:rsidP="00D2605A">
      <w:pPr>
        <w:rPr>
          <w:rFonts w:cs="Arial"/>
          <w:color w:val="EE0000"/>
          <w:szCs w:val="22"/>
        </w:rPr>
      </w:pPr>
      <w:r>
        <w:rPr>
          <w:rFonts w:cs="Arial"/>
          <w:color w:val="EE0000"/>
          <w:szCs w:val="22"/>
          <w:u w:val="single"/>
        </w:rPr>
        <w:t>&lt;COLLABORATOR NAME</w:t>
      </w:r>
      <w:r w:rsidR="00FC3F73">
        <w:rPr>
          <w:rFonts w:cs="Arial"/>
          <w:color w:val="EE0000"/>
          <w:szCs w:val="22"/>
          <w:u w:val="single"/>
        </w:rPr>
        <w:t>&gt;</w:t>
      </w:r>
      <w:r w:rsidR="00314BF6">
        <w:rPr>
          <w:rFonts w:cs="Arial"/>
          <w:color w:val="EE0000"/>
          <w:szCs w:val="22"/>
          <w:u w:val="single"/>
        </w:rPr>
        <w:t>,</w:t>
      </w:r>
      <w:r w:rsidR="00314BF6">
        <w:rPr>
          <w:rFonts w:cs="Arial"/>
          <w:color w:val="EE0000"/>
          <w:szCs w:val="22"/>
        </w:rPr>
        <w:t xml:space="preserve"> </w:t>
      </w:r>
      <w:r w:rsidR="00177D96">
        <w:rPr>
          <w:rFonts w:cs="Arial"/>
          <w:szCs w:val="22"/>
        </w:rPr>
        <w:t>Collaborator</w:t>
      </w:r>
      <w:r w:rsidR="00314BF6">
        <w:rPr>
          <w:rFonts w:cs="Arial"/>
          <w:szCs w:val="22"/>
        </w:rPr>
        <w:t xml:space="preserve">, </w:t>
      </w:r>
      <w:r w:rsidRPr="00AC6C58">
        <w:rPr>
          <w:rFonts w:cs="Arial"/>
          <w:color w:val="EE0000"/>
          <w:szCs w:val="22"/>
        </w:rPr>
        <w:t>&lt;X</w:t>
      </w:r>
      <w:r w:rsidR="00314BF6" w:rsidRPr="00AC6C58">
        <w:rPr>
          <w:color w:val="EE0000"/>
        </w:rPr>
        <w:t>X</w:t>
      </w:r>
      <w:r w:rsidRPr="00AC6C58">
        <w:rPr>
          <w:color w:val="EE0000"/>
        </w:rPr>
        <w:t>&gt;</w:t>
      </w:r>
      <w:r w:rsidR="00314BF6">
        <w:rPr>
          <w:rFonts w:cs="Arial"/>
          <w:color w:val="EE0000"/>
          <w:szCs w:val="22"/>
        </w:rPr>
        <w:t xml:space="preserve"> </w:t>
      </w:r>
      <w:r w:rsidR="00314BF6" w:rsidRPr="00314BF6">
        <w:rPr>
          <w:rFonts w:cs="Arial"/>
          <w:color w:val="000000" w:themeColor="text1"/>
          <w:szCs w:val="22"/>
        </w:rPr>
        <w:t xml:space="preserve">calendar </w:t>
      </w:r>
      <w:r w:rsidR="00314BF6">
        <w:rPr>
          <w:rFonts w:cs="Arial"/>
          <w:color w:val="000000" w:themeColor="text1"/>
          <w:szCs w:val="22"/>
        </w:rPr>
        <w:t xml:space="preserve">months each year of the project. </w:t>
      </w:r>
      <w:r w:rsidR="00FC3F73" w:rsidRPr="00FC3F73">
        <w:rPr>
          <w:rFonts w:cs="Arial"/>
          <w:color w:val="EE0000"/>
          <w:szCs w:val="22"/>
        </w:rPr>
        <w:t>&lt;</w:t>
      </w:r>
      <w:r w:rsidR="00314BF6" w:rsidRPr="00FC3F73">
        <w:rPr>
          <w:color w:val="EE0000"/>
        </w:rPr>
        <w:t>S</w:t>
      </w:r>
      <w:r w:rsidR="00FC3F73" w:rsidRPr="00FC3F73">
        <w:rPr>
          <w:color w:val="EE0000"/>
        </w:rPr>
        <w:t xml:space="preserve">he/ </w:t>
      </w:r>
      <w:r w:rsidR="00314BF6" w:rsidRPr="00FC3F73">
        <w:rPr>
          <w:color w:val="EE0000"/>
        </w:rPr>
        <w:t>He</w:t>
      </w:r>
      <w:r w:rsidR="00FC3F73" w:rsidRPr="00FC3F73">
        <w:rPr>
          <w:color w:val="EE0000"/>
        </w:rPr>
        <w:t>&gt;</w:t>
      </w:r>
      <w:r w:rsidR="00314BF6" w:rsidRPr="00C07F72">
        <w:t xml:space="preserve"> will contribute to </w:t>
      </w:r>
      <w:r w:rsidR="001B6878" w:rsidRPr="00FC3F73">
        <w:rPr>
          <w:color w:val="EE0000"/>
        </w:rPr>
        <w:t>&lt;RESPONSIBILITIES</w:t>
      </w:r>
      <w:r w:rsidR="00FC3F73">
        <w:rPr>
          <w:color w:val="EE0000"/>
        </w:rPr>
        <w:t>/ ACTIVITIES</w:t>
      </w:r>
      <w:r w:rsidR="001B6878" w:rsidRPr="00FC3F73">
        <w:rPr>
          <w:color w:val="EE0000"/>
        </w:rPr>
        <w:t>&gt;</w:t>
      </w:r>
      <w:r w:rsidR="00314BF6" w:rsidRPr="00C07F72">
        <w:t>.</w:t>
      </w:r>
    </w:p>
    <w:p w14:paraId="2F4DE87C" w14:textId="0DD173CC" w:rsidR="00D2605A" w:rsidRPr="0046568D" w:rsidRDefault="0013796D" w:rsidP="009C39BF">
      <w:pPr>
        <w:pStyle w:val="Heading2"/>
      </w:pPr>
      <w:r w:rsidRPr="0046568D">
        <w:t xml:space="preserve">B. </w:t>
      </w:r>
      <w:r w:rsidR="00D2605A" w:rsidRPr="0046568D">
        <w:t>Other Personnel</w:t>
      </w:r>
    </w:p>
    <w:p w14:paraId="5BB529EF" w14:textId="3DE9EE21" w:rsidR="00D2605A" w:rsidRPr="00D73675" w:rsidRDefault="00D2605A" w:rsidP="00D2605A">
      <w:pPr>
        <w:rPr>
          <w:rFonts w:cs="Arial"/>
          <w:szCs w:val="22"/>
        </w:rPr>
      </w:pPr>
      <w:r w:rsidRPr="00AC7BDF">
        <w:rPr>
          <w:rStyle w:val="Heading3Char"/>
        </w:rPr>
        <w:t>Postdoctoral Associate</w:t>
      </w:r>
      <w:r w:rsidR="00346E86" w:rsidRPr="0046568D">
        <w:rPr>
          <w:rFonts w:cs="Arial"/>
          <w:b/>
          <w:bCs/>
          <w:szCs w:val="22"/>
        </w:rPr>
        <w:t>;</w:t>
      </w:r>
      <w:r w:rsidR="00346E86">
        <w:rPr>
          <w:rFonts w:cs="Arial"/>
          <w:szCs w:val="22"/>
        </w:rPr>
        <w:t xml:space="preserve"> </w:t>
      </w:r>
      <w:r w:rsidR="00265548" w:rsidRPr="00265548">
        <w:rPr>
          <w:color w:val="EE0000"/>
        </w:rPr>
        <w:t>&lt;XX&gt;</w:t>
      </w:r>
      <w:r w:rsidR="00346E86" w:rsidRPr="00C07F72">
        <w:t xml:space="preserve"> calendar months each year of project</w:t>
      </w:r>
      <w:r w:rsidR="00265548">
        <w:t xml:space="preserve">. </w:t>
      </w:r>
      <w:r w:rsidRPr="00D73675">
        <w:rPr>
          <w:rFonts w:cs="Arial"/>
          <w:szCs w:val="22"/>
        </w:rPr>
        <w:t xml:space="preserve">The Postdoc </w:t>
      </w:r>
      <w:r w:rsidRPr="00842FB1">
        <w:rPr>
          <w:rFonts w:cs="Arial"/>
          <w:szCs w:val="22"/>
        </w:rPr>
        <w:t xml:space="preserve">will be responsible for </w:t>
      </w:r>
      <w:r w:rsidR="00E9166D" w:rsidRPr="00265548">
        <w:rPr>
          <w:color w:val="EE0000"/>
        </w:rPr>
        <w:t>&lt;RESPONSIBILITIES&gt;</w:t>
      </w:r>
      <w:r w:rsidR="00E9166D" w:rsidRPr="00515CDC">
        <w:rPr>
          <w:rFonts w:cs="Arial"/>
          <w:color w:val="EE0000"/>
          <w:szCs w:val="22"/>
        </w:rPr>
        <w:t>.</w:t>
      </w:r>
    </w:p>
    <w:p w14:paraId="6E45FF24" w14:textId="2DE05EED" w:rsidR="00515CDC" w:rsidRPr="00515CDC" w:rsidRDefault="002A67F5" w:rsidP="00D2605A">
      <w:pPr>
        <w:rPr>
          <w:rFonts w:cs="Arial"/>
          <w:b/>
          <w:bCs/>
          <w:color w:val="0000FF"/>
          <w:szCs w:val="22"/>
        </w:rPr>
      </w:pPr>
      <w:r>
        <w:rPr>
          <w:rFonts w:cs="Arial"/>
          <w:b/>
          <w:bCs/>
          <w:color w:val="0000FF"/>
          <w:szCs w:val="22"/>
        </w:rPr>
        <w:t>[</w:t>
      </w:r>
      <w:r w:rsidR="00515CDC" w:rsidRPr="00515CDC">
        <w:rPr>
          <w:rFonts w:cs="Arial"/>
          <w:b/>
          <w:bCs/>
          <w:color w:val="0000FF"/>
          <w:szCs w:val="22"/>
        </w:rPr>
        <w:t>GRAs in same department</w:t>
      </w:r>
      <w:r w:rsidR="002C0B30">
        <w:rPr>
          <w:rFonts w:cs="Arial"/>
          <w:b/>
          <w:bCs/>
          <w:color w:val="0000FF"/>
          <w:szCs w:val="22"/>
        </w:rPr>
        <w:t xml:space="preserve"> or with similar responsibilities</w:t>
      </w:r>
      <w:r w:rsidR="00515CDC" w:rsidRPr="00515CDC">
        <w:rPr>
          <w:rFonts w:cs="Arial"/>
          <w:b/>
          <w:bCs/>
          <w:color w:val="0000FF"/>
          <w:szCs w:val="22"/>
        </w:rPr>
        <w:t>:</w:t>
      </w:r>
      <w:r>
        <w:rPr>
          <w:rFonts w:cs="Arial"/>
          <w:b/>
          <w:bCs/>
          <w:color w:val="0000FF"/>
          <w:szCs w:val="22"/>
        </w:rPr>
        <w:t>]</w:t>
      </w:r>
    </w:p>
    <w:p w14:paraId="6E397FC4" w14:textId="2E6E3218" w:rsidR="00542E6B" w:rsidRDefault="00D2605A" w:rsidP="00D2605A">
      <w:pPr>
        <w:rPr>
          <w:rFonts w:cs="Arial"/>
          <w:color w:val="EE0000"/>
          <w:szCs w:val="22"/>
        </w:rPr>
      </w:pPr>
      <w:r w:rsidRPr="00AC7BDF">
        <w:rPr>
          <w:rStyle w:val="Heading3Char"/>
        </w:rPr>
        <w:t>Graduate Student</w:t>
      </w:r>
      <w:r w:rsidRPr="00515CDC">
        <w:rPr>
          <w:rFonts w:cs="Arial"/>
          <w:b/>
          <w:bCs/>
          <w:szCs w:val="22"/>
        </w:rPr>
        <w:t xml:space="preserve">– </w:t>
      </w:r>
      <w:r w:rsidR="007D3674" w:rsidRPr="00515CDC">
        <w:rPr>
          <w:rFonts w:cs="Arial"/>
          <w:szCs w:val="22"/>
        </w:rPr>
        <w:t>Stipend</w:t>
      </w:r>
      <w:r w:rsidRPr="00515CDC">
        <w:rPr>
          <w:rFonts w:cs="Arial"/>
          <w:szCs w:val="22"/>
        </w:rPr>
        <w:t xml:space="preserve"> for </w:t>
      </w:r>
      <w:r w:rsidR="00265548" w:rsidRPr="00265548">
        <w:rPr>
          <w:rFonts w:cs="Arial"/>
          <w:color w:val="EE0000"/>
          <w:szCs w:val="22"/>
        </w:rPr>
        <w:t>&lt;X</w:t>
      </w:r>
      <w:r w:rsidR="002C0B30" w:rsidRPr="00265548">
        <w:rPr>
          <w:color w:val="EE0000"/>
        </w:rPr>
        <w:t>X</w:t>
      </w:r>
      <w:r w:rsidR="00265548" w:rsidRPr="00265548">
        <w:rPr>
          <w:color w:val="EE0000"/>
        </w:rPr>
        <w:t>&gt;</w:t>
      </w:r>
      <w:r w:rsidRPr="00C07F72">
        <w:t xml:space="preserve"> </w:t>
      </w:r>
      <w:r w:rsidR="00346E86" w:rsidRPr="00C07F72">
        <w:t>PhD</w:t>
      </w:r>
      <w:r w:rsidR="00346E86" w:rsidRPr="00515CDC">
        <w:rPr>
          <w:rFonts w:cs="Arial"/>
          <w:color w:val="EE0000"/>
          <w:szCs w:val="22"/>
        </w:rPr>
        <w:t xml:space="preserve"> </w:t>
      </w:r>
      <w:r w:rsidRPr="00515CDC">
        <w:rPr>
          <w:rFonts w:cs="Arial"/>
          <w:szCs w:val="22"/>
        </w:rPr>
        <w:t>Graduate Research Assistant</w:t>
      </w:r>
      <w:r w:rsidRPr="00C07F72">
        <w:t>s</w:t>
      </w:r>
      <w:r w:rsidRPr="00515CDC">
        <w:rPr>
          <w:rFonts w:cs="Arial"/>
          <w:szCs w:val="22"/>
        </w:rPr>
        <w:t xml:space="preserve"> (GRA</w:t>
      </w:r>
      <w:r w:rsidRPr="00C07F72">
        <w:t>s</w:t>
      </w:r>
      <w:r w:rsidRPr="00515CDC">
        <w:rPr>
          <w:rFonts w:cs="Arial"/>
          <w:szCs w:val="22"/>
        </w:rPr>
        <w:t>)</w:t>
      </w:r>
      <w:r w:rsidR="00797DDB" w:rsidRPr="00515CDC">
        <w:rPr>
          <w:rFonts w:cs="Arial"/>
          <w:szCs w:val="22"/>
        </w:rPr>
        <w:t xml:space="preserve"> </w:t>
      </w:r>
      <w:r w:rsidR="00697DBF" w:rsidRPr="00697DBF">
        <w:rPr>
          <w:rFonts w:cs="Arial"/>
          <w:color w:val="3333FF"/>
          <w:szCs w:val="22"/>
        </w:rPr>
        <w:t>[</w:t>
      </w:r>
      <w:r w:rsidR="00515CDC" w:rsidRPr="00697DBF">
        <w:rPr>
          <w:color w:val="3333FF"/>
        </w:rPr>
        <w:t>OPTIONAL:</w:t>
      </w:r>
      <w:r w:rsidR="00515CDC" w:rsidRPr="00C07F72">
        <w:t xml:space="preserve"> </w:t>
      </w:r>
      <w:r w:rsidR="00697DBF" w:rsidRPr="00697DBF">
        <w:rPr>
          <w:color w:val="EE0000"/>
        </w:rPr>
        <w:t>&lt;</w:t>
      </w:r>
      <w:r w:rsidR="00797DDB" w:rsidRPr="00697DBF">
        <w:rPr>
          <w:color w:val="EE0000"/>
        </w:rPr>
        <w:t xml:space="preserve">in the </w:t>
      </w:r>
      <w:r w:rsidR="00697DBF">
        <w:rPr>
          <w:color w:val="EE0000"/>
        </w:rPr>
        <w:t xml:space="preserve">XXX </w:t>
      </w:r>
      <w:r w:rsidR="00697DBF" w:rsidRPr="00697DBF">
        <w:rPr>
          <w:color w:val="EE0000"/>
        </w:rPr>
        <w:t>DEPARTMENT</w:t>
      </w:r>
      <w:r w:rsidR="00797DDB" w:rsidRPr="00697DBF">
        <w:rPr>
          <w:color w:val="EE0000"/>
        </w:rPr>
        <w:t>(s)</w:t>
      </w:r>
      <w:r w:rsidR="00F77575" w:rsidRPr="00697DBF">
        <w:rPr>
          <w:color w:val="EE0000"/>
        </w:rPr>
        <w:t>&gt;</w:t>
      </w:r>
      <w:r w:rsidR="00515CDC" w:rsidRPr="00697DBF">
        <w:rPr>
          <w:color w:val="3333FF"/>
        </w:rPr>
        <w:t>]</w:t>
      </w:r>
      <w:r w:rsidRPr="00C07F72">
        <w:t xml:space="preserve"> </w:t>
      </w:r>
      <w:r w:rsidR="00E34C9C" w:rsidRPr="00C07F72">
        <w:t>is/</w:t>
      </w:r>
      <w:r w:rsidRPr="00C07F72">
        <w:t>are</w:t>
      </w:r>
      <w:r w:rsidRPr="00E34C9C">
        <w:rPr>
          <w:rFonts w:cs="Arial"/>
          <w:color w:val="EE0000"/>
          <w:szCs w:val="22"/>
        </w:rPr>
        <w:t xml:space="preserve"> </w:t>
      </w:r>
      <w:r w:rsidRPr="00515CDC">
        <w:rPr>
          <w:rFonts w:cs="Arial"/>
          <w:szCs w:val="22"/>
        </w:rPr>
        <w:t xml:space="preserve">requested </w:t>
      </w:r>
      <w:r w:rsidR="00542E6B" w:rsidRPr="00515CDC">
        <w:rPr>
          <w:rFonts w:cs="Arial"/>
          <w:szCs w:val="22"/>
        </w:rPr>
        <w:t>for</w:t>
      </w:r>
      <w:r w:rsidRPr="00515CDC">
        <w:rPr>
          <w:rFonts w:cs="Arial"/>
          <w:szCs w:val="22"/>
        </w:rPr>
        <w:t xml:space="preserve"> </w:t>
      </w:r>
      <w:r w:rsidR="008201CC" w:rsidRPr="00C07F72">
        <w:t xml:space="preserve">12 </w:t>
      </w:r>
      <w:r w:rsidR="00515CDC" w:rsidRPr="00C07F72">
        <w:t xml:space="preserve">calendar </w:t>
      </w:r>
      <w:r w:rsidR="008201CC" w:rsidRPr="00C07F72">
        <w:t xml:space="preserve">months </w:t>
      </w:r>
      <w:r w:rsidR="00515CDC" w:rsidRPr="00C07F72">
        <w:t xml:space="preserve">each </w:t>
      </w:r>
      <w:r w:rsidR="00E34C9C" w:rsidRPr="00C07F72">
        <w:t>year</w:t>
      </w:r>
      <w:r w:rsidR="00E34C9C" w:rsidRPr="00515CDC">
        <w:rPr>
          <w:rFonts w:cs="Arial"/>
          <w:color w:val="EE0000"/>
          <w:szCs w:val="22"/>
        </w:rPr>
        <w:t>.</w:t>
      </w:r>
      <w:r w:rsidR="00E34C9C" w:rsidRPr="00515CDC">
        <w:rPr>
          <w:rFonts w:cs="Arial"/>
          <w:szCs w:val="22"/>
        </w:rPr>
        <w:t xml:space="preserve"> The</w:t>
      </w:r>
      <w:r w:rsidRPr="00515CDC">
        <w:rPr>
          <w:rFonts w:cs="Arial"/>
          <w:szCs w:val="22"/>
        </w:rPr>
        <w:t xml:space="preserve"> GRAs will be responsible for</w:t>
      </w:r>
      <w:r w:rsidR="006725A9" w:rsidRPr="00515CDC">
        <w:rPr>
          <w:rFonts w:cs="Arial"/>
          <w:szCs w:val="22"/>
        </w:rPr>
        <w:t xml:space="preserve"> </w:t>
      </w:r>
      <w:r w:rsidR="001B6878" w:rsidRPr="00265548">
        <w:rPr>
          <w:color w:val="EE0000"/>
        </w:rPr>
        <w:t>&lt;RESPONSIBILITIES&gt;</w:t>
      </w:r>
      <w:r w:rsidRPr="00515CDC">
        <w:rPr>
          <w:rFonts w:cs="Arial"/>
          <w:color w:val="EE0000"/>
          <w:szCs w:val="22"/>
        </w:rPr>
        <w:t>.</w:t>
      </w:r>
    </w:p>
    <w:p w14:paraId="37B8679A" w14:textId="758AE695" w:rsidR="00542E6B" w:rsidRPr="00515CDC" w:rsidRDefault="002A67F5" w:rsidP="00D2605A">
      <w:pPr>
        <w:rPr>
          <w:rFonts w:cs="Arial"/>
          <w:b/>
          <w:bCs/>
          <w:color w:val="0000FF"/>
          <w:szCs w:val="22"/>
        </w:rPr>
      </w:pPr>
      <w:r>
        <w:rPr>
          <w:rFonts w:cs="Arial"/>
          <w:b/>
          <w:bCs/>
          <w:color w:val="0000FF"/>
          <w:szCs w:val="22"/>
        </w:rPr>
        <w:t>[</w:t>
      </w:r>
      <w:r w:rsidR="00515CDC" w:rsidRPr="00515CDC">
        <w:rPr>
          <w:rFonts w:cs="Arial"/>
          <w:b/>
          <w:bCs/>
          <w:color w:val="0000FF"/>
          <w:szCs w:val="22"/>
        </w:rPr>
        <w:t>GRAs</w:t>
      </w:r>
      <w:r w:rsidR="00542E6B" w:rsidRPr="00515CDC">
        <w:rPr>
          <w:rFonts w:cs="Arial"/>
          <w:b/>
          <w:bCs/>
          <w:color w:val="0000FF"/>
          <w:szCs w:val="22"/>
        </w:rPr>
        <w:t xml:space="preserve"> </w:t>
      </w:r>
      <w:r w:rsidR="00515CDC" w:rsidRPr="00515CDC">
        <w:rPr>
          <w:rFonts w:cs="Arial"/>
          <w:b/>
          <w:bCs/>
          <w:color w:val="0000FF"/>
          <w:szCs w:val="22"/>
        </w:rPr>
        <w:t>in different departments</w:t>
      </w:r>
      <w:r w:rsidR="001B6878">
        <w:rPr>
          <w:rFonts w:cs="Arial"/>
          <w:b/>
          <w:bCs/>
          <w:color w:val="0000FF"/>
          <w:szCs w:val="22"/>
        </w:rPr>
        <w:t xml:space="preserve"> or with different </w:t>
      </w:r>
      <w:r w:rsidR="002C0B30">
        <w:rPr>
          <w:rFonts w:cs="Arial"/>
          <w:b/>
          <w:bCs/>
          <w:color w:val="0000FF"/>
          <w:szCs w:val="22"/>
        </w:rPr>
        <w:t>responsibilities</w:t>
      </w:r>
      <w:r w:rsidR="00515CDC">
        <w:rPr>
          <w:rFonts w:cs="Arial"/>
          <w:b/>
          <w:bCs/>
          <w:color w:val="0000FF"/>
          <w:szCs w:val="22"/>
        </w:rPr>
        <w:t>:</w:t>
      </w:r>
      <w:r>
        <w:rPr>
          <w:rFonts w:cs="Arial"/>
          <w:b/>
          <w:bCs/>
          <w:color w:val="0000FF"/>
          <w:szCs w:val="22"/>
        </w:rPr>
        <w:t>]</w:t>
      </w:r>
    </w:p>
    <w:p w14:paraId="3795F60C" w14:textId="1CB76EDD" w:rsidR="00515CDC" w:rsidRPr="0014622E" w:rsidRDefault="00515CDC" w:rsidP="00515CDC">
      <w:r w:rsidRPr="00515CDC">
        <w:rPr>
          <w:rFonts w:cs="Arial"/>
          <w:szCs w:val="22"/>
          <w:u w:val="single"/>
        </w:rPr>
        <w:t>Graduate Student 1:</w:t>
      </w:r>
      <w:r w:rsidRPr="00515CDC">
        <w:rPr>
          <w:rFonts w:cs="Arial"/>
          <w:szCs w:val="22"/>
        </w:rPr>
        <w:t xml:space="preserve"> Stipend for </w:t>
      </w:r>
      <w:r w:rsidRPr="00C07F72">
        <w:t xml:space="preserve">12 </w:t>
      </w:r>
      <w:r w:rsidR="00CD09A9" w:rsidRPr="00C07F72">
        <w:t xml:space="preserve">calendar </w:t>
      </w:r>
      <w:r w:rsidRPr="00C07F72">
        <w:t xml:space="preserve">months/year, years </w:t>
      </w:r>
      <w:r w:rsidR="00874302" w:rsidRPr="00874302">
        <w:rPr>
          <w:color w:val="EE0000"/>
        </w:rPr>
        <w:t>&lt;</w:t>
      </w:r>
      <w:r w:rsidRPr="00874302">
        <w:rPr>
          <w:color w:val="EE0000"/>
        </w:rPr>
        <w:t>X</w:t>
      </w:r>
      <w:r w:rsidR="00874302" w:rsidRPr="00874302">
        <w:rPr>
          <w:color w:val="EE0000"/>
        </w:rPr>
        <w:t>X</w:t>
      </w:r>
      <w:r w:rsidRPr="00874302">
        <w:rPr>
          <w:color w:val="EE0000"/>
        </w:rPr>
        <w:t>-</w:t>
      </w:r>
      <w:r w:rsidR="00874302" w:rsidRPr="00874302">
        <w:rPr>
          <w:color w:val="EE0000"/>
        </w:rPr>
        <w:t>Y</w:t>
      </w:r>
      <w:r w:rsidRPr="00874302">
        <w:rPr>
          <w:color w:val="EE0000"/>
        </w:rPr>
        <w:t>Y</w:t>
      </w:r>
      <w:r w:rsidR="00874302" w:rsidRPr="00874302">
        <w:rPr>
          <w:color w:val="EE0000"/>
        </w:rPr>
        <w:t>&gt;</w:t>
      </w:r>
      <w:r w:rsidRPr="00515CDC">
        <w:rPr>
          <w:rFonts w:cs="Arial"/>
          <w:szCs w:val="22"/>
        </w:rPr>
        <w:t xml:space="preserve">, is requested for one PhD student in the </w:t>
      </w:r>
      <w:r w:rsidR="00874302" w:rsidRPr="00874302">
        <w:rPr>
          <w:color w:val="EE0000"/>
        </w:rPr>
        <w:t>&lt;DEPARTMENT&gt;</w:t>
      </w:r>
      <w:r w:rsidRPr="00C07F72">
        <w:t>.</w:t>
      </w:r>
      <w:r w:rsidR="00356384">
        <w:t xml:space="preserve"> </w:t>
      </w:r>
      <w:r w:rsidRPr="00C07F72">
        <w:t xml:space="preserve">The dissertation focus of this student will be </w:t>
      </w:r>
      <w:r w:rsidR="00B9613E" w:rsidRPr="00874302">
        <w:rPr>
          <w:color w:val="EE0000"/>
        </w:rPr>
        <w:t>&lt;DETAILS</w:t>
      </w:r>
      <w:r w:rsidR="00B9613E" w:rsidRPr="00874302">
        <w:rPr>
          <w:color w:val="EE0000"/>
        </w:rPr>
        <w:t>&gt;</w:t>
      </w:r>
      <w:r w:rsidR="00B9613E">
        <w:t>.</w:t>
      </w:r>
      <w:r w:rsidR="00B9613E" w:rsidRPr="00515CDC">
        <w:rPr>
          <w:rFonts w:cs="Arial"/>
          <w:szCs w:val="22"/>
        </w:rPr>
        <w:t xml:space="preserve"> </w:t>
      </w:r>
      <w:r w:rsidRPr="00515CDC">
        <w:rPr>
          <w:rFonts w:cs="Arial"/>
          <w:szCs w:val="22"/>
        </w:rPr>
        <w:t xml:space="preserve">The GRA will be responsible for </w:t>
      </w:r>
      <w:r w:rsidR="001B6878" w:rsidRPr="00874302">
        <w:rPr>
          <w:color w:val="EE0000"/>
        </w:rPr>
        <w:t>&lt;RESPONSIBILITIES&gt;</w:t>
      </w:r>
      <w:r w:rsidRPr="00C07F72">
        <w:t>. They will present data at scientific meetings as appropriate.</w:t>
      </w:r>
    </w:p>
    <w:p w14:paraId="4358BFE6" w14:textId="72BAFABA" w:rsidR="00542E6B" w:rsidRDefault="00515CDC" w:rsidP="00D2605A">
      <w:pPr>
        <w:rPr>
          <w:rFonts w:cs="Arial"/>
          <w:color w:val="EE0000"/>
          <w:szCs w:val="22"/>
        </w:rPr>
      </w:pPr>
      <w:r w:rsidRPr="00C07F72">
        <w:t>Graduate Student 2:</w:t>
      </w:r>
      <w:r w:rsidRPr="00515CDC">
        <w:rPr>
          <w:rFonts w:cs="Arial"/>
          <w:color w:val="EE0000"/>
          <w:szCs w:val="22"/>
        </w:rPr>
        <w:t xml:space="preserve"> </w:t>
      </w:r>
      <w:r w:rsidRPr="00515CDC">
        <w:rPr>
          <w:rFonts w:cs="Arial"/>
          <w:szCs w:val="22"/>
        </w:rPr>
        <w:t xml:space="preserve">Stipend for </w:t>
      </w:r>
      <w:r w:rsidRPr="00C07F72">
        <w:t xml:space="preserve">12 </w:t>
      </w:r>
      <w:r w:rsidR="00CD09A9" w:rsidRPr="00C07F72">
        <w:t xml:space="preserve">calendar </w:t>
      </w:r>
      <w:r w:rsidRPr="00C07F72">
        <w:t xml:space="preserve">months/year, years </w:t>
      </w:r>
      <w:r w:rsidR="007557FB" w:rsidRPr="00874302">
        <w:rPr>
          <w:color w:val="EE0000"/>
        </w:rPr>
        <w:t>&lt;XX-YY&gt;</w:t>
      </w:r>
      <w:r w:rsidRPr="00515CDC">
        <w:rPr>
          <w:rFonts w:cs="Arial"/>
          <w:szCs w:val="22"/>
        </w:rPr>
        <w:t xml:space="preserve">, is requested for one PhD student in the </w:t>
      </w:r>
      <w:r w:rsidR="007557FB" w:rsidRPr="00874302">
        <w:rPr>
          <w:color w:val="EE0000"/>
        </w:rPr>
        <w:t>&lt;DEPARTMENT&gt;</w:t>
      </w:r>
      <w:r w:rsidRPr="004D62A0">
        <w:t xml:space="preserve">. The dissertation focus of this student will be </w:t>
      </w:r>
      <w:r w:rsidRPr="00356384">
        <w:rPr>
          <w:color w:val="EE0000"/>
        </w:rPr>
        <w:t>&lt;</w:t>
      </w:r>
      <w:r w:rsidR="00B9613E" w:rsidRPr="00356384">
        <w:rPr>
          <w:color w:val="EE0000"/>
        </w:rPr>
        <w:t>DETAILS</w:t>
      </w:r>
      <w:r w:rsidRPr="00356384">
        <w:rPr>
          <w:color w:val="EE0000"/>
        </w:rPr>
        <w:t>&gt;</w:t>
      </w:r>
      <w:r w:rsidR="00B9613E">
        <w:t>.</w:t>
      </w:r>
      <w:r w:rsidRPr="00515CDC">
        <w:rPr>
          <w:rFonts w:cs="Arial"/>
          <w:color w:val="EE0000"/>
          <w:szCs w:val="22"/>
        </w:rPr>
        <w:t xml:space="preserve"> </w:t>
      </w:r>
      <w:r w:rsidRPr="00515CDC">
        <w:rPr>
          <w:rFonts w:cs="Arial"/>
          <w:szCs w:val="22"/>
        </w:rPr>
        <w:t xml:space="preserve">The GRA will be responsible for </w:t>
      </w:r>
      <w:r w:rsidR="00356384" w:rsidRPr="00874302">
        <w:rPr>
          <w:color w:val="EE0000"/>
        </w:rPr>
        <w:t>&lt;RESPONSIBILITIES&gt;</w:t>
      </w:r>
      <w:r w:rsidRPr="004D62A0">
        <w:t>. They will present data at scientific meetings as appropriate</w:t>
      </w:r>
      <w:r w:rsidRPr="00515CDC">
        <w:rPr>
          <w:rFonts w:cs="Arial"/>
          <w:color w:val="EE0000"/>
          <w:szCs w:val="22"/>
        </w:rPr>
        <w:t>.</w:t>
      </w:r>
    </w:p>
    <w:p w14:paraId="3C482542" w14:textId="397C2DC1" w:rsidR="00346E86" w:rsidRPr="0014622E" w:rsidRDefault="00D2605A" w:rsidP="00D2605A">
      <w:r w:rsidRPr="00AC7BDF">
        <w:rPr>
          <w:rStyle w:val="Heading3Char"/>
        </w:rPr>
        <w:t>Undergraduate Students</w:t>
      </w:r>
      <w:r w:rsidRPr="0046568D">
        <w:rPr>
          <w:rFonts w:cs="Arial"/>
          <w:b/>
          <w:bCs/>
          <w:szCs w:val="22"/>
        </w:rPr>
        <w:t xml:space="preserve"> –</w:t>
      </w:r>
      <w:r w:rsidRPr="00D73675">
        <w:rPr>
          <w:rFonts w:cs="Arial"/>
          <w:szCs w:val="22"/>
        </w:rPr>
        <w:t xml:space="preserve"> Wages are requested to support</w:t>
      </w:r>
      <w:r w:rsidRPr="00AE07E9">
        <w:rPr>
          <w:rFonts w:cs="Arial"/>
          <w:color w:val="EE0000"/>
          <w:szCs w:val="22"/>
        </w:rPr>
        <w:t xml:space="preserve"> </w:t>
      </w:r>
      <w:r w:rsidR="002A67F5">
        <w:rPr>
          <w:rFonts w:cs="Arial"/>
          <w:color w:val="EE0000"/>
          <w:szCs w:val="22"/>
        </w:rPr>
        <w:t>&lt;X</w:t>
      </w:r>
      <w:r w:rsidR="002C0B30">
        <w:rPr>
          <w:rFonts w:cs="Arial"/>
          <w:color w:val="EE0000"/>
          <w:szCs w:val="22"/>
        </w:rPr>
        <w:t>X</w:t>
      </w:r>
      <w:r w:rsidR="002A67F5">
        <w:rPr>
          <w:rFonts w:cs="Arial"/>
          <w:color w:val="EE0000"/>
          <w:szCs w:val="22"/>
        </w:rPr>
        <w:t>&gt;</w:t>
      </w:r>
      <w:r w:rsidRPr="00AE07E9">
        <w:rPr>
          <w:rFonts w:cs="Arial"/>
          <w:color w:val="EE0000"/>
          <w:szCs w:val="22"/>
        </w:rPr>
        <w:t xml:space="preserve"> </w:t>
      </w:r>
      <w:r w:rsidRPr="00D73675">
        <w:rPr>
          <w:rFonts w:cs="Arial"/>
          <w:szCs w:val="22"/>
        </w:rPr>
        <w:t xml:space="preserve">Undergraduate Assistants (UGs) </w:t>
      </w:r>
      <w:r w:rsidR="00E34C9C">
        <w:rPr>
          <w:rFonts w:cs="Arial"/>
          <w:szCs w:val="22"/>
        </w:rPr>
        <w:t xml:space="preserve">for </w:t>
      </w:r>
      <w:r w:rsidR="002A67F5" w:rsidRPr="002A67F5">
        <w:rPr>
          <w:rFonts w:cs="Arial"/>
          <w:color w:val="EE0000"/>
          <w:szCs w:val="22"/>
        </w:rPr>
        <w:t>&lt;X</w:t>
      </w:r>
      <w:r w:rsidR="00E34C9C" w:rsidRPr="002A67F5">
        <w:rPr>
          <w:color w:val="EE0000"/>
        </w:rPr>
        <w:t>X</w:t>
      </w:r>
      <w:r w:rsidR="002A67F5" w:rsidRPr="002A67F5">
        <w:rPr>
          <w:color w:val="EE0000"/>
        </w:rPr>
        <w:t>&gt;</w:t>
      </w:r>
      <w:r w:rsidR="00E34C9C">
        <w:rPr>
          <w:rFonts w:cs="Arial"/>
          <w:szCs w:val="22"/>
        </w:rPr>
        <w:t xml:space="preserve"> calendar months </w:t>
      </w:r>
      <w:r w:rsidR="00E34C9C" w:rsidRPr="004D62A0">
        <w:t>in each year</w:t>
      </w:r>
      <w:r w:rsidRPr="00E34C9C">
        <w:rPr>
          <w:rFonts w:cs="Arial"/>
          <w:color w:val="EE0000"/>
          <w:szCs w:val="22"/>
        </w:rPr>
        <w:t xml:space="preserve"> </w:t>
      </w:r>
      <w:r w:rsidR="00E34C9C">
        <w:rPr>
          <w:rFonts w:cs="Arial"/>
          <w:color w:val="0000FF"/>
          <w:szCs w:val="22"/>
        </w:rPr>
        <w:t>[</w:t>
      </w:r>
      <w:r w:rsidR="00E34C9C" w:rsidRPr="002C0B30">
        <w:rPr>
          <w:rFonts w:cs="Arial"/>
          <w:color w:val="0000FF"/>
          <w:szCs w:val="22"/>
          <w:highlight w:val="yellow"/>
        </w:rPr>
        <w:t>person month calculation = (</w:t>
      </w:r>
      <w:r w:rsidR="002C0B30">
        <w:rPr>
          <w:rFonts w:cs="Arial"/>
          <w:color w:val="0000FF"/>
          <w:szCs w:val="22"/>
          <w:highlight w:val="yellow"/>
        </w:rPr>
        <w:t>(</w:t>
      </w:r>
      <w:r w:rsidR="00E34C9C" w:rsidRPr="002C0B30">
        <w:rPr>
          <w:rFonts w:cs="Arial"/>
          <w:color w:val="0000FF"/>
          <w:szCs w:val="22"/>
          <w:highlight w:val="yellow"/>
        </w:rPr>
        <w:t xml:space="preserve">X hrs/wk </w:t>
      </w:r>
      <w:r w:rsidR="002C0B30" w:rsidRPr="002C0B30">
        <w:rPr>
          <w:rFonts w:cs="Arial"/>
          <w:color w:val="0000FF"/>
          <w:szCs w:val="22"/>
          <w:highlight w:val="yellow"/>
        </w:rPr>
        <w:t>*</w:t>
      </w:r>
      <w:r w:rsidR="00E34C9C" w:rsidRPr="002C0B30">
        <w:rPr>
          <w:rFonts w:cs="Arial"/>
          <w:color w:val="0000FF"/>
          <w:szCs w:val="22"/>
          <w:highlight w:val="yellow"/>
        </w:rPr>
        <w:t xml:space="preserve"> </w:t>
      </w:r>
      <w:r w:rsidR="002C0B30" w:rsidRPr="002C0B30">
        <w:rPr>
          <w:rFonts w:cs="Arial"/>
          <w:color w:val="0000FF"/>
          <w:szCs w:val="22"/>
          <w:highlight w:val="yellow"/>
        </w:rPr>
        <w:t>X</w:t>
      </w:r>
      <w:r w:rsidR="00E34C9C" w:rsidRPr="002C0B30">
        <w:rPr>
          <w:rFonts w:cs="Arial"/>
          <w:color w:val="0000FF"/>
          <w:szCs w:val="22"/>
          <w:highlight w:val="yellow"/>
        </w:rPr>
        <w:t xml:space="preserve"> wks)/ 2080</w:t>
      </w:r>
      <w:r w:rsidR="002C0B30" w:rsidRPr="002C0B30">
        <w:rPr>
          <w:rFonts w:cs="Arial"/>
          <w:color w:val="0000FF"/>
          <w:szCs w:val="22"/>
          <w:highlight w:val="yellow"/>
        </w:rPr>
        <w:t>) * 12</w:t>
      </w:r>
      <w:r w:rsidR="00E34C9C" w:rsidRPr="00E34C9C">
        <w:rPr>
          <w:rFonts w:cs="Arial"/>
          <w:color w:val="0000FF"/>
          <w:szCs w:val="22"/>
        </w:rPr>
        <w:t>]</w:t>
      </w:r>
      <w:r w:rsidR="00E34C9C">
        <w:rPr>
          <w:rFonts w:cs="Arial"/>
          <w:szCs w:val="22"/>
        </w:rPr>
        <w:t xml:space="preserve"> </w:t>
      </w:r>
      <w:r w:rsidRPr="00D73675">
        <w:rPr>
          <w:rFonts w:cs="Arial"/>
          <w:szCs w:val="22"/>
        </w:rPr>
        <w:t>The UGs will</w:t>
      </w:r>
      <w:r w:rsidR="006725A9">
        <w:rPr>
          <w:rFonts w:cs="Arial"/>
          <w:szCs w:val="22"/>
        </w:rPr>
        <w:t xml:space="preserve"> </w:t>
      </w:r>
      <w:r w:rsidR="002C0B30" w:rsidRPr="002A67F5">
        <w:rPr>
          <w:color w:val="EE0000"/>
        </w:rPr>
        <w:t>&lt;RESPONSIBILITIES&gt;</w:t>
      </w:r>
      <w:r w:rsidRPr="004D62A0">
        <w:t>.</w:t>
      </w:r>
    </w:p>
    <w:p w14:paraId="17141F25" w14:textId="1FEC3D21" w:rsidR="00797DDB" w:rsidRPr="0014622E" w:rsidRDefault="00AE07E9" w:rsidP="00D2605A">
      <w:pPr>
        <w:rPr>
          <w:rFonts w:cs="Arial"/>
          <w:b/>
          <w:bCs/>
          <w:color w:val="EE0000"/>
          <w:szCs w:val="22"/>
        </w:rPr>
      </w:pPr>
      <w:r w:rsidRPr="00AC7BDF">
        <w:rPr>
          <w:rStyle w:val="Heading3Char"/>
        </w:rPr>
        <w:t>Laboratory Technician</w:t>
      </w:r>
      <w:r>
        <w:rPr>
          <w:rFonts w:cs="Arial"/>
          <w:b/>
          <w:bCs/>
          <w:szCs w:val="22"/>
        </w:rPr>
        <w:t>:</w:t>
      </w:r>
      <w:r w:rsidR="00797DDB" w:rsidRPr="00797DDB">
        <w:rPr>
          <w:rFonts w:cs="Arial"/>
          <w:b/>
          <w:bCs/>
          <w:color w:val="EE0000"/>
          <w:szCs w:val="22"/>
        </w:rPr>
        <w:t xml:space="preserve"> </w:t>
      </w:r>
      <w:r w:rsidR="00797DDB" w:rsidRPr="004D62A0">
        <w:t>(</w:t>
      </w:r>
      <w:r w:rsidR="002A67F5" w:rsidRPr="002A67F5">
        <w:rPr>
          <w:color w:val="EE0000"/>
        </w:rPr>
        <w:t>&lt;X</w:t>
      </w:r>
      <w:r w:rsidR="00797DDB" w:rsidRPr="002A67F5">
        <w:rPr>
          <w:color w:val="EE0000"/>
        </w:rPr>
        <w:t>X</w:t>
      </w:r>
      <w:r w:rsidR="002A67F5" w:rsidRPr="002A67F5">
        <w:rPr>
          <w:color w:val="EE0000"/>
        </w:rPr>
        <w:t>&gt;</w:t>
      </w:r>
      <w:r w:rsidR="00797DDB" w:rsidRPr="004D62A0">
        <w:t xml:space="preserve"> </w:t>
      </w:r>
      <w:r w:rsidR="00CD09A9" w:rsidRPr="004D62A0">
        <w:t xml:space="preserve">calendar </w:t>
      </w:r>
      <w:r w:rsidR="00797DDB" w:rsidRPr="004D62A0">
        <w:t>months/year)</w:t>
      </w:r>
      <w:r w:rsidR="00797DDB" w:rsidRPr="008201CC">
        <w:rPr>
          <w:rFonts w:cs="Arial"/>
          <w:color w:val="EE0000"/>
          <w:szCs w:val="22"/>
        </w:rPr>
        <w:t xml:space="preserve"> </w:t>
      </w:r>
      <w:r w:rsidR="00797DDB" w:rsidRPr="00346E86">
        <w:rPr>
          <w:rFonts w:cs="Arial"/>
          <w:color w:val="000000" w:themeColor="text1"/>
          <w:szCs w:val="22"/>
        </w:rPr>
        <w:t xml:space="preserve">– </w:t>
      </w:r>
      <w:r w:rsidR="00797DDB">
        <w:rPr>
          <w:rFonts w:cs="Arial"/>
          <w:color w:val="000000" w:themeColor="text1"/>
          <w:szCs w:val="22"/>
        </w:rPr>
        <w:t xml:space="preserve">will be responsible for </w:t>
      </w:r>
      <w:r w:rsidR="002C0B30" w:rsidRPr="002A67F5">
        <w:rPr>
          <w:color w:val="EE0000"/>
        </w:rPr>
        <w:t>&lt;RESPONSIBILITIES&gt;</w:t>
      </w:r>
    </w:p>
    <w:p w14:paraId="34D7CBE9" w14:textId="624C4511" w:rsidR="001429A2" w:rsidRPr="0014622E" w:rsidRDefault="001429A2" w:rsidP="00D2605A">
      <w:pPr>
        <w:rPr>
          <w:rFonts w:cs="Arial"/>
          <w:color w:val="000000" w:themeColor="text1"/>
          <w:szCs w:val="22"/>
        </w:rPr>
      </w:pPr>
      <w:r w:rsidRPr="00AC7BDF">
        <w:rPr>
          <w:rStyle w:val="Heading3Char"/>
        </w:rPr>
        <w:lastRenderedPageBreak/>
        <w:t>Research Scientist</w:t>
      </w:r>
      <w:r w:rsidR="00797DDB">
        <w:rPr>
          <w:rFonts w:cs="Arial"/>
          <w:b/>
          <w:bCs/>
          <w:szCs w:val="22"/>
        </w:rPr>
        <w:t>:</w:t>
      </w:r>
      <w:r w:rsidRPr="00797DDB">
        <w:rPr>
          <w:rFonts w:cs="Arial"/>
          <w:b/>
          <w:bCs/>
          <w:szCs w:val="22"/>
        </w:rPr>
        <w:t xml:space="preserve"> </w:t>
      </w:r>
      <w:r w:rsidRPr="004D62A0">
        <w:t>(</w:t>
      </w:r>
      <w:r w:rsidR="002A67F5" w:rsidRPr="002A67F5">
        <w:rPr>
          <w:color w:val="EE0000"/>
        </w:rPr>
        <w:t>&lt;XX&gt;</w:t>
      </w:r>
      <w:r w:rsidRPr="004D62A0">
        <w:t xml:space="preserve"> </w:t>
      </w:r>
      <w:r w:rsidR="00CD09A9" w:rsidRPr="004D62A0">
        <w:t xml:space="preserve">calendar </w:t>
      </w:r>
      <w:r w:rsidRPr="004D62A0">
        <w:t>months/year)</w:t>
      </w:r>
      <w:r w:rsidRPr="008201CC">
        <w:rPr>
          <w:rFonts w:cs="Arial"/>
          <w:color w:val="EE0000"/>
          <w:szCs w:val="22"/>
        </w:rPr>
        <w:t xml:space="preserve"> </w:t>
      </w:r>
      <w:r w:rsidRPr="00346E86">
        <w:rPr>
          <w:rFonts w:cs="Arial"/>
          <w:color w:val="000000" w:themeColor="text1"/>
          <w:szCs w:val="22"/>
        </w:rPr>
        <w:t xml:space="preserve">– </w:t>
      </w:r>
      <w:r>
        <w:rPr>
          <w:rFonts w:cs="Arial"/>
          <w:color w:val="000000" w:themeColor="text1"/>
          <w:szCs w:val="22"/>
        </w:rPr>
        <w:t>will be responsible for</w:t>
      </w:r>
      <w:r w:rsidR="00797DDB">
        <w:rPr>
          <w:rFonts w:cs="Arial"/>
          <w:color w:val="000000" w:themeColor="text1"/>
          <w:szCs w:val="22"/>
        </w:rPr>
        <w:t xml:space="preserve"> </w:t>
      </w:r>
      <w:r w:rsidR="002A67F5" w:rsidRPr="002A67F5">
        <w:rPr>
          <w:color w:val="EE0000"/>
        </w:rPr>
        <w:t>&lt;RESPONSIBILITIES&gt;</w:t>
      </w:r>
    </w:p>
    <w:p w14:paraId="7313D4A0" w14:textId="3262D1B1" w:rsidR="00797DDB" w:rsidRDefault="00797DDB" w:rsidP="00D2605A">
      <w:pPr>
        <w:rPr>
          <w:rFonts w:cs="Arial"/>
          <w:color w:val="EE0000"/>
          <w:szCs w:val="22"/>
        </w:rPr>
      </w:pPr>
      <w:r w:rsidRPr="00AC7BDF">
        <w:rPr>
          <w:rStyle w:val="Heading3Char"/>
        </w:rPr>
        <w:t>Project Manager</w:t>
      </w:r>
      <w:r>
        <w:rPr>
          <w:rFonts w:cs="Arial"/>
          <w:b/>
          <w:bCs/>
          <w:szCs w:val="22"/>
        </w:rPr>
        <w:t>:</w:t>
      </w:r>
      <w:r w:rsidRPr="00797DDB">
        <w:rPr>
          <w:rFonts w:cs="Arial"/>
          <w:b/>
          <w:bCs/>
          <w:szCs w:val="22"/>
        </w:rPr>
        <w:t xml:space="preserve"> </w:t>
      </w:r>
      <w:r w:rsidRPr="004D62A0">
        <w:t>(</w:t>
      </w:r>
      <w:r w:rsidR="002A67F5" w:rsidRPr="002A67F5">
        <w:rPr>
          <w:color w:val="EE0000"/>
        </w:rPr>
        <w:t>&lt;XX&gt;</w:t>
      </w:r>
      <w:r w:rsidRPr="004D62A0">
        <w:t xml:space="preserve"> </w:t>
      </w:r>
      <w:r w:rsidR="00CD09A9" w:rsidRPr="004D62A0">
        <w:t xml:space="preserve">calendar </w:t>
      </w:r>
      <w:r w:rsidRPr="004D62A0">
        <w:t>months/year)</w:t>
      </w:r>
      <w:r w:rsidRPr="008201CC">
        <w:rPr>
          <w:rFonts w:cs="Arial"/>
          <w:color w:val="EE0000"/>
          <w:szCs w:val="22"/>
        </w:rPr>
        <w:t xml:space="preserve"> </w:t>
      </w:r>
      <w:r w:rsidRPr="00346E86">
        <w:rPr>
          <w:rFonts w:cs="Arial"/>
          <w:color w:val="000000" w:themeColor="text1"/>
          <w:szCs w:val="22"/>
        </w:rPr>
        <w:t xml:space="preserve">– </w:t>
      </w:r>
      <w:r>
        <w:rPr>
          <w:rFonts w:cs="Arial"/>
          <w:color w:val="000000" w:themeColor="text1"/>
          <w:szCs w:val="22"/>
        </w:rPr>
        <w:t xml:space="preserve">will be responsible for </w:t>
      </w:r>
      <w:r w:rsidR="002A67F5" w:rsidRPr="002A67F5">
        <w:rPr>
          <w:color w:val="EE0000"/>
        </w:rPr>
        <w:t>&lt;RESPONSIBILITIES&gt;</w:t>
      </w:r>
    </w:p>
    <w:p w14:paraId="1D2FE00F" w14:textId="22D104D2" w:rsidR="00797DDB" w:rsidRPr="0014622E" w:rsidRDefault="002A67F5" w:rsidP="00D2605A">
      <w:pPr>
        <w:rPr>
          <w:rFonts w:cs="Arial"/>
          <w:color w:val="0000FF"/>
          <w:szCs w:val="22"/>
        </w:rPr>
      </w:pPr>
      <w:r>
        <w:rPr>
          <w:rFonts w:cs="Arial"/>
          <w:color w:val="0000FF"/>
          <w:szCs w:val="22"/>
        </w:rPr>
        <w:t>[</w:t>
      </w:r>
      <w:r w:rsidR="00CD09A9" w:rsidRPr="00CD09A9">
        <w:rPr>
          <w:rFonts w:cs="Arial"/>
          <w:color w:val="0000FF"/>
          <w:szCs w:val="22"/>
        </w:rPr>
        <w:t>Etc. for other positions/ roles</w:t>
      </w:r>
      <w:r>
        <w:rPr>
          <w:rFonts w:cs="Arial"/>
          <w:color w:val="0000FF"/>
          <w:szCs w:val="22"/>
        </w:rPr>
        <w:t>]</w:t>
      </w:r>
    </w:p>
    <w:p w14:paraId="4630144F" w14:textId="30A8C889" w:rsidR="00D2605A" w:rsidRPr="007F4C6A" w:rsidRDefault="007F4C6A" w:rsidP="00D2605A">
      <w:pPr>
        <w:rPr>
          <w:rFonts w:cs="Arial"/>
          <w:color w:val="EE0000"/>
          <w:szCs w:val="22"/>
        </w:rPr>
      </w:pPr>
      <w:r w:rsidRPr="007F4C6A">
        <w:rPr>
          <w:rFonts w:cs="Arial"/>
          <w:color w:val="0000FF"/>
          <w:szCs w:val="22"/>
        </w:rPr>
        <w:t>[Delete personnel categories that are not used]</w:t>
      </w:r>
      <w:r>
        <w:rPr>
          <w:rFonts w:cs="Arial"/>
          <w:szCs w:val="22"/>
        </w:rPr>
        <w:t xml:space="preserve"> </w:t>
      </w:r>
      <w:r w:rsidR="00D2605A" w:rsidRPr="004D62A0">
        <w:t xml:space="preserve">Labor costs for participating faculty and staff are projected costs based on actual monthly salaries for the university </w:t>
      </w:r>
      <w:r w:rsidR="00797DDB" w:rsidRPr="004D62A0">
        <w:t>calendar</w:t>
      </w:r>
      <w:r w:rsidR="00D2605A" w:rsidRPr="004D62A0">
        <w:t xml:space="preserve"> year ending </w:t>
      </w:r>
      <w:r w:rsidR="003B1260" w:rsidRPr="004D62A0">
        <w:t>12/31</w:t>
      </w:r>
      <w:r w:rsidR="00D2605A" w:rsidRPr="004D62A0">
        <w:t>. Labor costs for post docs are based on projected monthly salaries paid by the participating academic departments at ISU. Graduate students receive a stipend based on annual, full or partial academic semester, or summer paid in equal monthly payments. The ISU Graduate College sets the minimum rates for post docs, and rates and appointment start and end dates for graduate students. Undergraduate wages are based on hourly rates typically paid to upper-level undergraduate research assistants in the College of Agriculture and Life Sciences at ISU.</w:t>
      </w:r>
    </w:p>
    <w:p w14:paraId="24ABB913" w14:textId="77777777" w:rsidR="00D2605A" w:rsidRPr="00D73675" w:rsidRDefault="008060E5" w:rsidP="00AC7BDF">
      <w:pPr>
        <w:pStyle w:val="Heading3"/>
      </w:pPr>
      <w:r>
        <w:t xml:space="preserve">Fringe </w:t>
      </w:r>
      <w:r w:rsidR="00D2605A" w:rsidRPr="00D73675">
        <w:t>Benefits</w:t>
      </w:r>
    </w:p>
    <w:p w14:paraId="6AE7C426" w14:textId="0B3546B1" w:rsidR="00D2605A" w:rsidRPr="00802E60" w:rsidRDefault="007F4C6A" w:rsidP="00D2605A">
      <w:pPr>
        <w:rPr>
          <w:rFonts w:cs="Arial"/>
          <w:szCs w:val="22"/>
        </w:rPr>
      </w:pPr>
      <w:r w:rsidRPr="007F4C6A">
        <w:rPr>
          <w:rFonts w:cs="Arial"/>
          <w:color w:val="0000FF"/>
          <w:szCs w:val="22"/>
        </w:rPr>
        <w:t xml:space="preserve">[Delete </w:t>
      </w:r>
      <w:r>
        <w:rPr>
          <w:rFonts w:cs="Arial"/>
          <w:color w:val="0000FF"/>
          <w:szCs w:val="22"/>
        </w:rPr>
        <w:t>fringe</w:t>
      </w:r>
      <w:r w:rsidR="008201CC">
        <w:rPr>
          <w:rFonts w:cs="Arial"/>
          <w:color w:val="0000FF"/>
          <w:szCs w:val="22"/>
        </w:rPr>
        <w:t xml:space="preserve"> </w:t>
      </w:r>
      <w:r w:rsidRPr="007F4C6A">
        <w:rPr>
          <w:rFonts w:cs="Arial"/>
          <w:color w:val="0000FF"/>
          <w:szCs w:val="22"/>
        </w:rPr>
        <w:t>categories that are not used]</w:t>
      </w:r>
      <w:r>
        <w:rPr>
          <w:rFonts w:cs="Arial"/>
          <w:szCs w:val="22"/>
        </w:rPr>
        <w:t xml:space="preserve"> </w:t>
      </w:r>
      <w:r w:rsidR="008201CC">
        <w:rPr>
          <w:rFonts w:cs="Arial"/>
          <w:szCs w:val="22"/>
        </w:rPr>
        <w:t xml:space="preserve">At Iowa State University, fringe benefits are specifically </w:t>
      </w:r>
      <w:r w:rsidR="00797DDB">
        <w:rPr>
          <w:rFonts w:cs="Arial"/>
          <w:szCs w:val="22"/>
        </w:rPr>
        <w:t>identify</w:t>
      </w:r>
      <w:r w:rsidR="008201CC">
        <w:rPr>
          <w:rFonts w:cs="Arial"/>
          <w:szCs w:val="22"/>
        </w:rPr>
        <w:t xml:space="preserve"> to each employee and charged individually as direct costs. These costs are budgeted as a percentage of an individual’s salary based on his/her labor category. </w:t>
      </w:r>
      <w:r w:rsidR="00D2605A" w:rsidRPr="00802E60">
        <w:rPr>
          <w:rFonts w:cs="Arial"/>
          <w:szCs w:val="22"/>
        </w:rPr>
        <w:t xml:space="preserve">Current rates for applicable labor categories </w:t>
      </w:r>
      <w:r w:rsidR="008201CC">
        <w:rPr>
          <w:rFonts w:cs="Arial"/>
          <w:szCs w:val="22"/>
        </w:rPr>
        <w:t>are listed below:</w:t>
      </w:r>
    </w:p>
    <w:p w14:paraId="585CD320" w14:textId="77777777" w:rsidR="00802E60" w:rsidRPr="004D62A0" w:rsidRDefault="00802E60" w:rsidP="002A67F5">
      <w:pPr>
        <w:tabs>
          <w:tab w:val="left" w:pos="3600"/>
        </w:tabs>
        <w:spacing w:after="0"/>
        <w:ind w:left="540"/>
      </w:pPr>
      <w:r w:rsidRPr="004D62A0">
        <w:t>Faculty</w:t>
      </w:r>
      <w:r w:rsidRPr="004D62A0">
        <w:tab/>
      </w:r>
      <w:r w:rsidRPr="004D62A0">
        <w:tab/>
        <w:t>3</w:t>
      </w:r>
      <w:r w:rsidR="00920BC0" w:rsidRPr="004D62A0">
        <w:t>1.8</w:t>
      </w:r>
      <w:r w:rsidRPr="004D62A0">
        <w:t>%</w:t>
      </w:r>
      <w:r w:rsidRPr="004D62A0">
        <w:tab/>
      </w:r>
    </w:p>
    <w:p w14:paraId="7C1C4D0F" w14:textId="77777777" w:rsidR="00802E60" w:rsidRPr="004D62A0" w:rsidRDefault="00802E60" w:rsidP="002A67F5">
      <w:pPr>
        <w:tabs>
          <w:tab w:val="left" w:pos="3600"/>
        </w:tabs>
        <w:spacing w:after="0"/>
        <w:ind w:left="540"/>
      </w:pPr>
      <w:r w:rsidRPr="004D62A0">
        <w:t>Senior Staff/Leadership</w:t>
      </w:r>
      <w:r w:rsidRPr="004D62A0">
        <w:tab/>
      </w:r>
      <w:r w:rsidRPr="004D62A0">
        <w:tab/>
        <w:t>1</w:t>
      </w:r>
      <w:r w:rsidR="00920BC0" w:rsidRPr="004D62A0">
        <w:t>8.9</w:t>
      </w:r>
      <w:r w:rsidRPr="004D62A0">
        <w:t>%</w:t>
      </w:r>
      <w:r w:rsidRPr="004D62A0">
        <w:tab/>
      </w:r>
    </w:p>
    <w:p w14:paraId="64C541DE" w14:textId="77777777" w:rsidR="00802E60" w:rsidRPr="004D62A0" w:rsidRDefault="00802E60" w:rsidP="002A67F5">
      <w:pPr>
        <w:tabs>
          <w:tab w:val="left" w:pos="3600"/>
        </w:tabs>
        <w:spacing w:after="0"/>
        <w:ind w:left="540"/>
      </w:pPr>
      <w:r w:rsidRPr="004D62A0">
        <w:t>Professional &amp; Scientific</w:t>
      </w:r>
      <w:r w:rsidRPr="004D62A0">
        <w:tab/>
      </w:r>
      <w:r w:rsidRPr="004D62A0">
        <w:tab/>
        <w:t>40.</w:t>
      </w:r>
      <w:r w:rsidR="00920BC0" w:rsidRPr="004D62A0">
        <w:t>5</w:t>
      </w:r>
      <w:r w:rsidRPr="004D62A0">
        <w:t>%</w:t>
      </w:r>
      <w:r w:rsidRPr="004D62A0">
        <w:tab/>
      </w:r>
    </w:p>
    <w:p w14:paraId="7E7CC094" w14:textId="77777777" w:rsidR="00802E60" w:rsidRPr="004D62A0" w:rsidRDefault="00802E60" w:rsidP="002A67F5">
      <w:pPr>
        <w:tabs>
          <w:tab w:val="left" w:pos="3600"/>
        </w:tabs>
        <w:spacing w:after="0"/>
        <w:ind w:left="540"/>
      </w:pPr>
      <w:r w:rsidRPr="004D62A0">
        <w:t>Merit</w:t>
      </w:r>
      <w:r w:rsidRPr="004D62A0">
        <w:tab/>
      </w:r>
      <w:r w:rsidRPr="004D62A0">
        <w:tab/>
        <w:t>5</w:t>
      </w:r>
      <w:r w:rsidR="00920BC0" w:rsidRPr="004D62A0">
        <w:t>0.1</w:t>
      </w:r>
      <w:r w:rsidRPr="004D62A0">
        <w:t>%</w:t>
      </w:r>
      <w:r w:rsidRPr="004D62A0">
        <w:tab/>
      </w:r>
    </w:p>
    <w:p w14:paraId="12F4F34A" w14:textId="77777777" w:rsidR="00802E60" w:rsidRPr="004D62A0" w:rsidRDefault="00802E60" w:rsidP="002A67F5">
      <w:pPr>
        <w:tabs>
          <w:tab w:val="left" w:pos="3600"/>
        </w:tabs>
        <w:spacing w:after="0"/>
        <w:ind w:left="540"/>
      </w:pPr>
      <w:r w:rsidRPr="004D62A0">
        <w:t>Postdoctoral Associate</w:t>
      </w:r>
      <w:r w:rsidRPr="004D62A0">
        <w:tab/>
      </w:r>
      <w:r w:rsidRPr="004D62A0">
        <w:tab/>
        <w:t>3</w:t>
      </w:r>
      <w:r w:rsidR="00920BC0" w:rsidRPr="004D62A0">
        <w:t>6.7</w:t>
      </w:r>
      <w:r w:rsidRPr="004D62A0">
        <w:t>%</w:t>
      </w:r>
      <w:r w:rsidRPr="004D62A0">
        <w:tab/>
      </w:r>
    </w:p>
    <w:p w14:paraId="5A262BBB" w14:textId="77777777" w:rsidR="00802E60" w:rsidRPr="004D62A0" w:rsidRDefault="00802E60" w:rsidP="002A67F5">
      <w:pPr>
        <w:tabs>
          <w:tab w:val="left" w:pos="3600"/>
        </w:tabs>
        <w:spacing w:after="0"/>
        <w:ind w:left="540"/>
      </w:pPr>
      <w:r w:rsidRPr="004D62A0">
        <w:t>Graduate Students</w:t>
      </w:r>
      <w:r w:rsidRPr="004D62A0">
        <w:tab/>
      </w:r>
      <w:r w:rsidRPr="004D62A0">
        <w:tab/>
        <w:t>1</w:t>
      </w:r>
      <w:r w:rsidR="00920BC0" w:rsidRPr="004D62A0">
        <w:t>5.2</w:t>
      </w:r>
      <w:r w:rsidRPr="004D62A0">
        <w:t>%</w:t>
      </w:r>
      <w:r w:rsidRPr="004D62A0">
        <w:tab/>
      </w:r>
    </w:p>
    <w:p w14:paraId="05689A93" w14:textId="79CD7315" w:rsidR="00802E60" w:rsidRPr="004D62A0" w:rsidRDefault="00802E60" w:rsidP="002A67F5">
      <w:pPr>
        <w:tabs>
          <w:tab w:val="left" w:pos="3600"/>
        </w:tabs>
        <w:spacing w:after="0"/>
        <w:ind w:left="540"/>
      </w:pPr>
      <w:r w:rsidRPr="004D62A0">
        <w:t>Hourly Undergraduate Students</w:t>
      </w:r>
      <w:r w:rsidRPr="004D62A0">
        <w:tab/>
      </w:r>
      <w:r w:rsidR="00356384">
        <w:t xml:space="preserve"> </w:t>
      </w:r>
      <w:r w:rsidRPr="004D62A0">
        <w:t>1.</w:t>
      </w:r>
      <w:r w:rsidR="00920BC0" w:rsidRPr="004D62A0">
        <w:t>8</w:t>
      </w:r>
      <w:r w:rsidRPr="004D62A0">
        <w:t>%</w:t>
      </w:r>
      <w:r w:rsidRPr="004D62A0">
        <w:tab/>
      </w:r>
    </w:p>
    <w:p w14:paraId="18FEB3A0" w14:textId="77777777" w:rsidR="00802E60" w:rsidRPr="004D62A0" w:rsidRDefault="00802E60" w:rsidP="002A67F5">
      <w:pPr>
        <w:tabs>
          <w:tab w:val="left" w:pos="3600"/>
        </w:tabs>
        <w:spacing w:after="0"/>
        <w:ind w:left="540"/>
      </w:pPr>
      <w:r w:rsidRPr="004D62A0">
        <w:t>Non-student Hourly</w:t>
      </w:r>
      <w:r w:rsidRPr="004D62A0">
        <w:tab/>
      </w:r>
      <w:r w:rsidRPr="004D62A0">
        <w:tab/>
      </w:r>
      <w:r w:rsidR="00920BC0" w:rsidRPr="004D62A0">
        <w:t>12.4</w:t>
      </w:r>
      <w:r w:rsidRPr="004D62A0">
        <w:t>%</w:t>
      </w:r>
      <w:r w:rsidRPr="004D62A0">
        <w:tab/>
      </w:r>
    </w:p>
    <w:p w14:paraId="210CA0B2" w14:textId="46E75A4E" w:rsidR="009F20A9" w:rsidRPr="002A67F5" w:rsidRDefault="00802E60" w:rsidP="002A67F5">
      <w:pPr>
        <w:tabs>
          <w:tab w:val="left" w:pos="3600"/>
        </w:tabs>
        <w:ind w:left="540"/>
      </w:pPr>
      <w:r w:rsidRPr="004D62A0">
        <w:t>Americorp</w:t>
      </w:r>
      <w:r w:rsidRPr="004D62A0">
        <w:tab/>
      </w:r>
      <w:r w:rsidRPr="004D62A0">
        <w:tab/>
      </w:r>
      <w:r w:rsidR="00356384">
        <w:t xml:space="preserve"> </w:t>
      </w:r>
      <w:r w:rsidR="00920BC0" w:rsidRPr="004D62A0">
        <w:t>6.5</w:t>
      </w:r>
      <w:r w:rsidRPr="004D62A0">
        <w:t>%</w:t>
      </w:r>
      <w:r w:rsidRPr="004D62A0">
        <w:tab/>
      </w:r>
    </w:p>
    <w:p w14:paraId="7C7D9651" w14:textId="35327D7D" w:rsidR="009F20A9" w:rsidRPr="008060E5" w:rsidRDefault="00177D96" w:rsidP="009F20A9">
      <w:pPr>
        <w:rPr>
          <w:rFonts w:cs="Arial"/>
          <w:szCs w:val="22"/>
        </w:rPr>
      </w:pPr>
      <w:r w:rsidRPr="00AC7BDF">
        <w:rPr>
          <w:rStyle w:val="Heading2Char"/>
        </w:rPr>
        <w:t xml:space="preserve">C. </w:t>
      </w:r>
      <w:r w:rsidR="009F20A9" w:rsidRPr="00AC7BDF">
        <w:rPr>
          <w:rStyle w:val="Heading2Char"/>
        </w:rPr>
        <w:t>Equipment</w:t>
      </w:r>
      <w:r w:rsidR="008201CC">
        <w:rPr>
          <w:rFonts w:cs="Arial"/>
          <w:b/>
          <w:szCs w:val="22"/>
        </w:rPr>
        <w:t xml:space="preserve"> </w:t>
      </w:r>
      <w:r w:rsidR="008201CC" w:rsidRPr="004D62A0">
        <w:rPr>
          <w:b/>
          <w:bCs/>
        </w:rPr>
        <w:t>$</w:t>
      </w:r>
      <w:r w:rsidR="00A25B60" w:rsidRPr="00A25B60">
        <w:rPr>
          <w:rFonts w:cs="Arial"/>
          <w:b/>
          <w:color w:val="EE0000"/>
          <w:szCs w:val="22"/>
        </w:rPr>
        <w:t>&lt;XXXX&gt;</w:t>
      </w:r>
      <w:r w:rsidR="008201CC" w:rsidRPr="004D62A0">
        <w:rPr>
          <w:b/>
          <w:bCs/>
        </w:rPr>
        <w:t xml:space="preserve"> in Year </w:t>
      </w:r>
      <w:r w:rsidR="00A25B60" w:rsidRPr="00A25B60">
        <w:rPr>
          <w:b/>
          <w:bCs/>
          <w:color w:val="EE0000"/>
        </w:rPr>
        <w:t>&lt;X</w:t>
      </w:r>
      <w:r w:rsidR="00797DDB" w:rsidRPr="00A25B60">
        <w:rPr>
          <w:b/>
          <w:bCs/>
          <w:color w:val="EE0000"/>
        </w:rPr>
        <w:t>X</w:t>
      </w:r>
      <w:r w:rsidR="001648B7" w:rsidRPr="00A25B60">
        <w:rPr>
          <w:b/>
          <w:bCs/>
          <w:color w:val="EE0000"/>
        </w:rPr>
        <w:t>&gt;</w:t>
      </w:r>
    </w:p>
    <w:p w14:paraId="6EAB5823" w14:textId="7A04358E" w:rsidR="009F20A9" w:rsidRPr="004D62A0" w:rsidRDefault="00D06911" w:rsidP="009F20A9">
      <w:r w:rsidRPr="00C13BBE">
        <w:rPr>
          <w:color w:val="EE0000"/>
        </w:rPr>
        <w:t>&lt;EQUIPMENT NAME 1&gt;</w:t>
      </w:r>
      <w:r w:rsidR="00346E86" w:rsidRPr="004D62A0">
        <w:t>, $</w:t>
      </w:r>
      <w:r w:rsidR="002A67F5" w:rsidRPr="002A67F5">
        <w:rPr>
          <w:color w:val="EE0000"/>
        </w:rPr>
        <w:t>&lt;XX</w:t>
      </w:r>
      <w:r w:rsidR="002A67F5">
        <w:rPr>
          <w:color w:val="EE0000"/>
        </w:rPr>
        <w:t>XX</w:t>
      </w:r>
      <w:r w:rsidR="002A67F5" w:rsidRPr="002A67F5">
        <w:rPr>
          <w:color w:val="EE0000"/>
        </w:rPr>
        <w:t>&gt;</w:t>
      </w:r>
      <w:r w:rsidR="00346E86" w:rsidRPr="004D62A0">
        <w:t xml:space="preserve">. This equipment is required </w:t>
      </w:r>
      <w:r w:rsidR="00302FE4" w:rsidRPr="004D62A0">
        <w:t xml:space="preserve">for </w:t>
      </w:r>
      <w:r w:rsidR="00A25B60" w:rsidRPr="00A25B60">
        <w:rPr>
          <w:color w:val="EE0000"/>
        </w:rPr>
        <w:t xml:space="preserve">&lt;NECESSITY </w:t>
      </w:r>
      <w:r w:rsidR="00A25B60">
        <w:rPr>
          <w:color w:val="EE0000"/>
        </w:rPr>
        <w:t>FOR PROJECT</w:t>
      </w:r>
      <w:r w:rsidR="00A25B60" w:rsidRPr="00A25B60">
        <w:rPr>
          <w:color w:val="EE0000"/>
        </w:rPr>
        <w:t>&gt;</w:t>
      </w:r>
      <w:r w:rsidR="008201CC" w:rsidRPr="004D62A0">
        <w:t xml:space="preserve">. </w:t>
      </w:r>
      <w:r w:rsidR="006B50BE" w:rsidRPr="004D62A0">
        <w:t xml:space="preserve">Estimated price </w:t>
      </w:r>
      <w:r w:rsidR="008201CC" w:rsidRPr="004D62A0">
        <w:t xml:space="preserve">is based on quotes from Company </w:t>
      </w:r>
      <w:r w:rsidR="00797DDB" w:rsidRPr="004D62A0">
        <w:t>Name(s).</w:t>
      </w:r>
    </w:p>
    <w:p w14:paraId="7F27678E" w14:textId="37916F95" w:rsidR="00346E86" w:rsidRPr="008229F8" w:rsidRDefault="00D06911" w:rsidP="009F20A9">
      <w:pPr>
        <w:rPr>
          <w:rFonts w:cs="Arial"/>
          <w:bCs/>
          <w:color w:val="EE0000"/>
          <w:szCs w:val="22"/>
        </w:rPr>
      </w:pPr>
      <w:r w:rsidRPr="00C13BBE">
        <w:rPr>
          <w:color w:val="EE0000"/>
        </w:rPr>
        <w:t xml:space="preserve">&lt;EQUIPMENT NAME </w:t>
      </w:r>
      <w:r>
        <w:rPr>
          <w:color w:val="EE0000"/>
        </w:rPr>
        <w:t>2</w:t>
      </w:r>
      <w:r w:rsidRPr="00C13BBE">
        <w:rPr>
          <w:color w:val="EE0000"/>
        </w:rPr>
        <w:t>&gt;</w:t>
      </w:r>
      <w:r w:rsidR="00346E86" w:rsidRPr="004D62A0">
        <w:t>, $</w:t>
      </w:r>
      <w:r w:rsidR="002A67F5" w:rsidRPr="002A67F5">
        <w:rPr>
          <w:color w:val="EE0000"/>
        </w:rPr>
        <w:t>&lt;XX</w:t>
      </w:r>
      <w:r w:rsidR="002A67F5">
        <w:rPr>
          <w:color w:val="EE0000"/>
        </w:rPr>
        <w:t>XX</w:t>
      </w:r>
      <w:r w:rsidR="002A67F5" w:rsidRPr="002A67F5">
        <w:rPr>
          <w:color w:val="EE0000"/>
        </w:rPr>
        <w:t>&gt;</w:t>
      </w:r>
      <w:r w:rsidR="00346E86" w:rsidRPr="004D62A0">
        <w:t>. This equipment is required to</w:t>
      </w:r>
      <w:r w:rsidR="00A25B60">
        <w:t xml:space="preserve"> </w:t>
      </w:r>
      <w:r w:rsidR="00A25B60" w:rsidRPr="00A25B60">
        <w:rPr>
          <w:color w:val="EE0000"/>
        </w:rPr>
        <w:t xml:space="preserve">&lt;NECESSITY </w:t>
      </w:r>
      <w:r w:rsidR="00A25B60">
        <w:rPr>
          <w:color w:val="EE0000"/>
        </w:rPr>
        <w:t>FOR PROJECT</w:t>
      </w:r>
      <w:r w:rsidR="00A25B60" w:rsidRPr="00A25B60">
        <w:rPr>
          <w:color w:val="EE0000"/>
        </w:rPr>
        <w:t>&gt;</w:t>
      </w:r>
      <w:r w:rsidR="00346E86" w:rsidRPr="004D62A0">
        <w:t>.</w:t>
      </w:r>
      <w:r w:rsidR="00356384">
        <w:t xml:space="preserve"> </w:t>
      </w:r>
      <w:r w:rsidR="00346E86" w:rsidRPr="004D62A0">
        <w:t>Price has been established on basis of competitive bid/ quote (attached)</w:t>
      </w:r>
    </w:p>
    <w:p w14:paraId="3E6120F7" w14:textId="58281B1E" w:rsidR="00D2605A" w:rsidRDefault="00177D96" w:rsidP="00D2605A">
      <w:pPr>
        <w:rPr>
          <w:rFonts w:cs="Arial"/>
          <w:b/>
          <w:szCs w:val="22"/>
        </w:rPr>
      </w:pPr>
      <w:r w:rsidRPr="00AC7BDF">
        <w:rPr>
          <w:rStyle w:val="Heading2Char"/>
        </w:rPr>
        <w:t xml:space="preserve">D. </w:t>
      </w:r>
      <w:r w:rsidR="00D2605A" w:rsidRPr="00AC7BDF">
        <w:rPr>
          <w:rStyle w:val="Heading2Char"/>
        </w:rPr>
        <w:t>Travel</w:t>
      </w:r>
      <w:r w:rsidR="008201CC" w:rsidRPr="00AC7BDF">
        <w:rPr>
          <w:rFonts w:cs="Arial"/>
          <w:b/>
          <w:szCs w:val="22"/>
        </w:rPr>
        <w:t xml:space="preserve"> </w:t>
      </w:r>
      <w:r w:rsidR="008201CC">
        <w:rPr>
          <w:rFonts w:cs="Arial"/>
          <w:b/>
          <w:szCs w:val="22"/>
        </w:rPr>
        <w:t>$</w:t>
      </w:r>
      <w:r w:rsidR="00A25B60" w:rsidRPr="00A25B60">
        <w:rPr>
          <w:rFonts w:cs="Arial"/>
          <w:b/>
          <w:color w:val="EE0000"/>
          <w:szCs w:val="22"/>
        </w:rPr>
        <w:t>&lt;</w:t>
      </w:r>
      <w:r w:rsidR="008201CC" w:rsidRPr="00A25B60">
        <w:rPr>
          <w:rFonts w:cs="Arial"/>
          <w:b/>
          <w:color w:val="EE0000"/>
          <w:szCs w:val="22"/>
        </w:rPr>
        <w:t>XXXX</w:t>
      </w:r>
      <w:r w:rsidR="00A25B60" w:rsidRPr="00A25B60">
        <w:rPr>
          <w:rFonts w:cs="Arial"/>
          <w:b/>
          <w:color w:val="EE0000"/>
          <w:szCs w:val="22"/>
        </w:rPr>
        <w:t>&gt;</w:t>
      </w:r>
      <w:r w:rsidR="008201CC">
        <w:rPr>
          <w:rFonts w:cs="Arial"/>
          <w:b/>
          <w:szCs w:val="22"/>
        </w:rPr>
        <w:t xml:space="preserve"> yearly</w:t>
      </w:r>
    </w:p>
    <w:p w14:paraId="05F8328B" w14:textId="74500BF4" w:rsidR="0046568D" w:rsidRPr="008229F8" w:rsidRDefault="00177D96" w:rsidP="00D2605A">
      <w:pPr>
        <w:rPr>
          <w:rFonts w:cs="Arial"/>
          <w:bCs/>
          <w:szCs w:val="22"/>
        </w:rPr>
      </w:pPr>
      <w:r w:rsidRPr="00AC7BDF">
        <w:rPr>
          <w:rStyle w:val="Heading3Char"/>
        </w:rPr>
        <w:t>Domestic</w:t>
      </w:r>
      <w:r w:rsidR="00346E86">
        <w:rPr>
          <w:rFonts w:cs="Arial"/>
          <w:b/>
          <w:szCs w:val="22"/>
        </w:rPr>
        <w:t xml:space="preserve">. </w:t>
      </w:r>
      <w:r w:rsidR="008201CC" w:rsidRPr="008201CC">
        <w:rPr>
          <w:rFonts w:cs="Arial"/>
          <w:bCs/>
          <w:szCs w:val="22"/>
        </w:rPr>
        <w:t xml:space="preserve">Travel funds are requested to offset costs for the PI </w:t>
      </w:r>
      <w:r w:rsidR="00A25B60" w:rsidRPr="00A25B60">
        <w:rPr>
          <w:rFonts w:cs="Arial"/>
          <w:bCs/>
          <w:color w:val="EE0000"/>
          <w:szCs w:val="22"/>
        </w:rPr>
        <w:t>&lt;and ANYONE ELSE?&gt;</w:t>
      </w:r>
      <w:r w:rsidR="0013796D" w:rsidRPr="008201CC">
        <w:rPr>
          <w:rFonts w:cs="Arial"/>
          <w:bCs/>
          <w:color w:val="EE0000"/>
          <w:szCs w:val="22"/>
        </w:rPr>
        <w:t xml:space="preserve"> </w:t>
      </w:r>
      <w:r w:rsidR="00346E86" w:rsidRPr="00A25B60">
        <w:rPr>
          <w:rFonts w:cs="Arial"/>
          <w:bCs/>
          <w:szCs w:val="22"/>
        </w:rPr>
        <w:t xml:space="preserve">to </w:t>
      </w:r>
      <w:r w:rsidR="0013796D">
        <w:rPr>
          <w:rFonts w:cs="Arial"/>
          <w:bCs/>
          <w:szCs w:val="22"/>
        </w:rPr>
        <w:t xml:space="preserve">attend </w:t>
      </w:r>
      <w:r w:rsidR="00A25B60">
        <w:rPr>
          <w:rFonts w:cs="Arial"/>
          <w:bCs/>
          <w:color w:val="EE0000"/>
          <w:szCs w:val="22"/>
        </w:rPr>
        <w:t>&lt;XX&gt;</w:t>
      </w:r>
      <w:r w:rsidR="008201CC">
        <w:rPr>
          <w:rFonts w:cs="Arial"/>
          <w:bCs/>
          <w:szCs w:val="22"/>
        </w:rPr>
        <w:t xml:space="preserve"> relevant professional conference</w:t>
      </w:r>
      <w:r w:rsidR="00A25B60" w:rsidRPr="00A25B60">
        <w:rPr>
          <w:rFonts w:cs="Arial"/>
          <w:bCs/>
          <w:color w:val="EE0000"/>
          <w:szCs w:val="22"/>
        </w:rPr>
        <w:t>&lt;</w:t>
      </w:r>
      <w:r w:rsidR="00A25B60">
        <w:rPr>
          <w:rFonts w:cs="Arial"/>
          <w:bCs/>
          <w:color w:val="EE0000"/>
          <w:szCs w:val="22"/>
        </w:rPr>
        <w:t>s</w:t>
      </w:r>
      <w:r w:rsidR="00A25B60" w:rsidRPr="00A25B60">
        <w:rPr>
          <w:rFonts w:cs="Arial"/>
          <w:bCs/>
          <w:color w:val="EE0000"/>
          <w:szCs w:val="22"/>
        </w:rPr>
        <w:t>&gt;</w:t>
      </w:r>
      <w:r w:rsidR="008201CC">
        <w:rPr>
          <w:rFonts w:cs="Arial"/>
          <w:bCs/>
          <w:szCs w:val="22"/>
        </w:rPr>
        <w:t xml:space="preserve"> </w:t>
      </w:r>
      <w:r w:rsidR="00A25B60" w:rsidRPr="00A25B60">
        <w:rPr>
          <w:rFonts w:cs="Arial"/>
          <w:bCs/>
          <w:color w:val="EE0000"/>
          <w:szCs w:val="22"/>
        </w:rPr>
        <w:t>&lt;each year</w:t>
      </w:r>
      <w:r w:rsidR="00E31869">
        <w:rPr>
          <w:rFonts w:cs="Arial"/>
          <w:bCs/>
          <w:color w:val="EE0000"/>
          <w:szCs w:val="22"/>
        </w:rPr>
        <w:t xml:space="preserve"> OR WHICH YEARS</w:t>
      </w:r>
      <w:r w:rsidR="00A25B60" w:rsidRPr="00A25B60">
        <w:rPr>
          <w:rFonts w:cs="Arial"/>
          <w:bCs/>
          <w:color w:val="EE0000"/>
          <w:szCs w:val="22"/>
        </w:rPr>
        <w:t>&gt;</w:t>
      </w:r>
      <w:r w:rsidR="008201CC" w:rsidRPr="00A0658C">
        <w:rPr>
          <w:rFonts w:cs="Arial"/>
          <w:bCs/>
          <w:color w:val="EE0000"/>
          <w:szCs w:val="22"/>
        </w:rPr>
        <w:t xml:space="preserve"> </w:t>
      </w:r>
      <w:r w:rsidR="008201CC">
        <w:rPr>
          <w:rFonts w:cs="Arial"/>
          <w:bCs/>
          <w:szCs w:val="22"/>
        </w:rPr>
        <w:t>to share results of this research project. Funds are estimated at $</w:t>
      </w:r>
      <w:r w:rsidR="002A67F5" w:rsidRPr="002A67F5">
        <w:rPr>
          <w:color w:val="EE0000"/>
        </w:rPr>
        <w:t>&lt;XX</w:t>
      </w:r>
      <w:r w:rsidR="00A25B60">
        <w:rPr>
          <w:color w:val="EE0000"/>
        </w:rPr>
        <w:t>XX</w:t>
      </w:r>
      <w:r w:rsidR="002A67F5" w:rsidRPr="002A67F5">
        <w:rPr>
          <w:color w:val="EE0000"/>
        </w:rPr>
        <w:t>&gt;</w:t>
      </w:r>
      <w:r w:rsidR="008201CC">
        <w:rPr>
          <w:rFonts w:cs="Arial"/>
          <w:bCs/>
          <w:szCs w:val="22"/>
        </w:rPr>
        <w:t xml:space="preserve">/year for </w:t>
      </w:r>
      <w:r w:rsidR="002A67F5" w:rsidRPr="002A67F5">
        <w:rPr>
          <w:color w:val="EE0000"/>
        </w:rPr>
        <w:t>&lt;XX&gt;</w:t>
      </w:r>
      <w:r w:rsidR="008201CC">
        <w:rPr>
          <w:rFonts w:cs="Arial"/>
          <w:bCs/>
          <w:szCs w:val="22"/>
        </w:rPr>
        <w:t xml:space="preserve"> people to offset airfare, lodging, meals and registration costs. The conference selected for attendance will be based on program and location and will likely include </w:t>
      </w:r>
      <w:r w:rsidR="00A25B60" w:rsidRPr="00A25B60">
        <w:rPr>
          <w:rFonts w:cs="Arial"/>
          <w:bCs/>
          <w:color w:val="EE0000"/>
          <w:szCs w:val="22"/>
        </w:rPr>
        <w:t>&lt;POTENTIAL CONFERENCES&gt;</w:t>
      </w:r>
      <w:r w:rsidR="008201CC">
        <w:rPr>
          <w:rFonts w:cs="Arial"/>
          <w:bCs/>
          <w:szCs w:val="22"/>
        </w:rPr>
        <w:t>.</w:t>
      </w:r>
      <w:r w:rsidR="00B9613E">
        <w:rPr>
          <w:rFonts w:cs="Arial"/>
          <w:bCs/>
          <w:szCs w:val="22"/>
        </w:rPr>
        <w:t xml:space="preserve"> </w:t>
      </w:r>
      <w:r w:rsidR="00B9613E" w:rsidRPr="00491F51">
        <w:rPr>
          <w:rFonts w:cs="Arial"/>
          <w:bCs/>
          <w:szCs w:val="22"/>
        </w:rPr>
        <w:t>Attending these conferences provides an opportunity to disseminate new project results as they become available, build professional networks, and obtain valuable exposure to the research community.</w:t>
      </w:r>
    </w:p>
    <w:p w14:paraId="5EE0EE8F" w14:textId="4580EF36" w:rsidR="008C17FB" w:rsidRPr="008229F8" w:rsidRDefault="00177D96" w:rsidP="008C17FB">
      <w:pPr>
        <w:rPr>
          <w:rFonts w:cs="Arial"/>
          <w:szCs w:val="22"/>
        </w:rPr>
      </w:pPr>
      <w:r w:rsidRPr="00AC7BDF">
        <w:rPr>
          <w:rStyle w:val="Heading3Char"/>
        </w:rPr>
        <w:t>Foreign</w:t>
      </w:r>
      <w:r w:rsidR="0046568D">
        <w:rPr>
          <w:rFonts w:cs="Arial"/>
          <w:b/>
          <w:szCs w:val="22"/>
        </w:rPr>
        <w:t>.</w:t>
      </w:r>
      <w:r w:rsidR="00A0658C">
        <w:rPr>
          <w:rFonts w:cs="Arial"/>
          <w:szCs w:val="22"/>
        </w:rPr>
        <w:t xml:space="preserve"> </w:t>
      </w:r>
      <w:r w:rsidR="00717D81" w:rsidRPr="008201CC">
        <w:rPr>
          <w:rFonts w:cs="Arial"/>
          <w:bCs/>
          <w:szCs w:val="22"/>
        </w:rPr>
        <w:t xml:space="preserve">Travel funds are requested to offset costs for the PI </w:t>
      </w:r>
      <w:r w:rsidR="00A25B60" w:rsidRPr="00A25B60">
        <w:rPr>
          <w:rFonts w:cs="Arial"/>
          <w:bCs/>
          <w:color w:val="EE0000"/>
          <w:szCs w:val="22"/>
        </w:rPr>
        <w:t>&lt;</w:t>
      </w:r>
      <w:r w:rsidR="00A25B60" w:rsidRPr="00A25B60">
        <w:rPr>
          <w:rFonts w:cs="Arial"/>
          <w:bCs/>
          <w:color w:val="EE0000"/>
          <w:szCs w:val="22"/>
        </w:rPr>
        <w:t>and</w:t>
      </w:r>
      <w:r w:rsidR="00A25B60" w:rsidRPr="00A25B60">
        <w:rPr>
          <w:rFonts w:cs="Arial"/>
          <w:bCs/>
          <w:color w:val="EE0000"/>
          <w:szCs w:val="22"/>
        </w:rPr>
        <w:t xml:space="preserve"> ANYONE ELSE?&gt;</w:t>
      </w:r>
      <w:r w:rsidR="00717D81" w:rsidRPr="008201CC">
        <w:rPr>
          <w:rFonts w:cs="Arial"/>
          <w:bCs/>
          <w:color w:val="EE0000"/>
          <w:szCs w:val="22"/>
        </w:rPr>
        <w:t xml:space="preserve"> </w:t>
      </w:r>
      <w:r w:rsidR="00717D81" w:rsidRPr="00A25B60">
        <w:rPr>
          <w:rFonts w:cs="Arial"/>
          <w:bCs/>
          <w:szCs w:val="22"/>
        </w:rPr>
        <w:t xml:space="preserve">to </w:t>
      </w:r>
      <w:r w:rsidR="00717D81">
        <w:rPr>
          <w:rFonts w:cs="Arial"/>
          <w:bCs/>
          <w:szCs w:val="22"/>
        </w:rPr>
        <w:t xml:space="preserve">attend </w:t>
      </w:r>
      <w:r w:rsidR="00A25B60">
        <w:rPr>
          <w:rFonts w:cs="Arial"/>
          <w:bCs/>
          <w:color w:val="EE0000"/>
          <w:szCs w:val="22"/>
        </w:rPr>
        <w:t>&lt;XX&gt;</w:t>
      </w:r>
      <w:r w:rsidR="00717D81">
        <w:rPr>
          <w:rFonts w:cs="Arial"/>
          <w:bCs/>
          <w:szCs w:val="22"/>
        </w:rPr>
        <w:t xml:space="preserve"> relevant professional conference</w:t>
      </w:r>
      <w:r w:rsidR="00A25B60" w:rsidRPr="00A25B60">
        <w:rPr>
          <w:rFonts w:cs="Arial"/>
          <w:bCs/>
          <w:color w:val="EE0000"/>
          <w:szCs w:val="22"/>
        </w:rPr>
        <w:t>&lt;</w:t>
      </w:r>
      <w:r w:rsidR="00A25B60">
        <w:rPr>
          <w:rFonts w:cs="Arial"/>
          <w:bCs/>
          <w:color w:val="EE0000"/>
          <w:szCs w:val="22"/>
        </w:rPr>
        <w:t>s</w:t>
      </w:r>
      <w:r w:rsidR="00A25B60" w:rsidRPr="00A25B60">
        <w:rPr>
          <w:rFonts w:cs="Arial"/>
          <w:bCs/>
          <w:color w:val="EE0000"/>
          <w:szCs w:val="22"/>
        </w:rPr>
        <w:t>&gt;</w:t>
      </w:r>
      <w:r w:rsidR="00717D81">
        <w:rPr>
          <w:rFonts w:cs="Arial"/>
          <w:bCs/>
          <w:szCs w:val="22"/>
        </w:rPr>
        <w:t xml:space="preserve"> </w:t>
      </w:r>
      <w:r w:rsidR="00A25B60" w:rsidRPr="00A25B60">
        <w:rPr>
          <w:rFonts w:cs="Arial"/>
          <w:bCs/>
          <w:color w:val="EE0000"/>
          <w:szCs w:val="22"/>
        </w:rPr>
        <w:t>&lt;</w:t>
      </w:r>
      <w:r w:rsidR="00A25B60">
        <w:rPr>
          <w:rFonts w:cs="Arial"/>
          <w:bCs/>
          <w:color w:val="EE0000"/>
          <w:szCs w:val="22"/>
        </w:rPr>
        <w:t>each year</w:t>
      </w:r>
      <w:r w:rsidR="00E31869">
        <w:rPr>
          <w:rFonts w:cs="Arial"/>
          <w:bCs/>
          <w:color w:val="EE0000"/>
          <w:szCs w:val="22"/>
        </w:rPr>
        <w:t xml:space="preserve"> OR WHICH YEARS</w:t>
      </w:r>
      <w:r w:rsidR="00A25B60" w:rsidRPr="00A25B60">
        <w:rPr>
          <w:rFonts w:cs="Arial"/>
          <w:bCs/>
          <w:color w:val="EE0000"/>
          <w:szCs w:val="22"/>
        </w:rPr>
        <w:t>&gt;</w:t>
      </w:r>
      <w:r w:rsidR="00717D81">
        <w:rPr>
          <w:rFonts w:cs="Arial"/>
          <w:bCs/>
          <w:szCs w:val="22"/>
        </w:rPr>
        <w:t xml:space="preserve"> to share results of this research project. Funds are estimated at </w:t>
      </w:r>
      <w:r w:rsidR="00A25B60">
        <w:rPr>
          <w:rFonts w:cs="Arial"/>
          <w:bCs/>
          <w:szCs w:val="22"/>
        </w:rPr>
        <w:t>$</w:t>
      </w:r>
      <w:r w:rsidR="00A25B60" w:rsidRPr="002A67F5">
        <w:rPr>
          <w:color w:val="EE0000"/>
        </w:rPr>
        <w:t>&lt;XX</w:t>
      </w:r>
      <w:r w:rsidR="00A25B60">
        <w:rPr>
          <w:color w:val="EE0000"/>
        </w:rPr>
        <w:t>XX</w:t>
      </w:r>
      <w:r w:rsidR="00A25B60" w:rsidRPr="002A67F5">
        <w:rPr>
          <w:color w:val="EE0000"/>
        </w:rPr>
        <w:t>&gt;</w:t>
      </w:r>
      <w:r w:rsidR="00A25B60">
        <w:rPr>
          <w:rFonts w:cs="Arial"/>
          <w:bCs/>
          <w:szCs w:val="22"/>
        </w:rPr>
        <w:t>/</w:t>
      </w:r>
      <w:r w:rsidR="00717D81">
        <w:rPr>
          <w:rFonts w:cs="Arial"/>
          <w:bCs/>
          <w:szCs w:val="22"/>
        </w:rPr>
        <w:t xml:space="preserve">year for </w:t>
      </w:r>
      <w:r w:rsidR="002A67F5" w:rsidRPr="002A67F5">
        <w:rPr>
          <w:color w:val="EE0000"/>
        </w:rPr>
        <w:t>&lt;XX&gt;</w:t>
      </w:r>
      <w:r w:rsidR="00717D81">
        <w:rPr>
          <w:rFonts w:cs="Arial"/>
          <w:bCs/>
          <w:szCs w:val="22"/>
        </w:rPr>
        <w:t xml:space="preserve"> people to offset airfare, lodging, meals and registration costs. The conference selected for attendance will be based on program and location and will likely include </w:t>
      </w:r>
      <w:r w:rsidR="00A25B60" w:rsidRPr="00A25B60">
        <w:rPr>
          <w:rFonts w:cs="Arial"/>
          <w:bCs/>
          <w:color w:val="EE0000"/>
          <w:szCs w:val="22"/>
        </w:rPr>
        <w:t>&lt;POTENTIAL CONFERENCES&gt;</w:t>
      </w:r>
      <w:r w:rsidR="00717D81">
        <w:rPr>
          <w:rFonts w:cs="Arial"/>
          <w:bCs/>
          <w:szCs w:val="22"/>
        </w:rPr>
        <w:t>.</w:t>
      </w:r>
      <w:r w:rsidR="00491F51">
        <w:rPr>
          <w:rFonts w:cs="Arial"/>
          <w:bCs/>
          <w:szCs w:val="22"/>
        </w:rPr>
        <w:t xml:space="preserve"> </w:t>
      </w:r>
      <w:r w:rsidR="00491F51" w:rsidRPr="00491F51">
        <w:rPr>
          <w:rFonts w:cs="Arial"/>
          <w:bCs/>
          <w:szCs w:val="22"/>
        </w:rPr>
        <w:t>Attending these conferences provides an opportunity to disseminate new project results as they become available, build professional networks, and obtain valuable exposure to the research community.</w:t>
      </w:r>
    </w:p>
    <w:p w14:paraId="20E119BA" w14:textId="11521B95" w:rsidR="008C17FB" w:rsidRPr="0046568D" w:rsidRDefault="00177D96" w:rsidP="00AC7BDF">
      <w:pPr>
        <w:pStyle w:val="Heading2"/>
      </w:pPr>
      <w:r w:rsidRPr="0046568D">
        <w:lastRenderedPageBreak/>
        <w:t xml:space="preserve">F. </w:t>
      </w:r>
      <w:r w:rsidR="008C17FB" w:rsidRPr="0046568D">
        <w:t>Other Direct Costs</w:t>
      </w:r>
    </w:p>
    <w:p w14:paraId="76A4C4AA" w14:textId="5BC2FA4C" w:rsidR="00D2605A" w:rsidRDefault="00177D96" w:rsidP="008C17FB">
      <w:pPr>
        <w:spacing w:before="120"/>
        <w:rPr>
          <w:rFonts w:cs="Arial"/>
          <w:b/>
          <w:color w:val="EE0000"/>
          <w:szCs w:val="22"/>
        </w:rPr>
      </w:pPr>
      <w:r w:rsidRPr="00AC7BDF">
        <w:rPr>
          <w:rStyle w:val="Heading3Char"/>
        </w:rPr>
        <w:t xml:space="preserve">1. </w:t>
      </w:r>
      <w:r w:rsidR="00D2605A" w:rsidRPr="00AC7BDF">
        <w:rPr>
          <w:rStyle w:val="Heading3Char"/>
        </w:rPr>
        <w:t>Materials and Supplies</w:t>
      </w:r>
      <w:r w:rsidR="0046568D" w:rsidRPr="005D5AB1">
        <w:rPr>
          <w:rFonts w:cs="Arial"/>
          <w:b/>
          <w:szCs w:val="22"/>
        </w:rPr>
        <w:t xml:space="preserve"> - </w:t>
      </w:r>
      <w:commentRangeStart w:id="1"/>
      <w:r w:rsidR="0046568D" w:rsidRPr="00F86D54">
        <w:rPr>
          <w:rFonts w:cs="Arial"/>
          <w:b/>
          <w:color w:val="EE0000"/>
          <w:szCs w:val="22"/>
          <w:highlight w:val="yellow"/>
        </w:rPr>
        <w:t xml:space="preserve">$XXX / year </w:t>
      </w:r>
      <w:r w:rsidR="005D5AB1" w:rsidRPr="00F86D54">
        <w:rPr>
          <w:rFonts w:cs="Arial"/>
          <w:b/>
          <w:color w:val="EE0000"/>
          <w:szCs w:val="22"/>
          <w:highlight w:val="yellow"/>
        </w:rPr>
        <w:t>or parse per year if different across years</w:t>
      </w:r>
      <w:commentRangeEnd w:id="1"/>
      <w:r w:rsidR="00356384">
        <w:rPr>
          <w:rStyle w:val="CommentReference"/>
          <w:rFonts w:cs="Arial"/>
          <w:b/>
          <w:color w:val="EE0000"/>
          <w:sz w:val="22"/>
          <w:szCs w:val="22"/>
        </w:rPr>
        <w:commentReference w:id="1"/>
      </w:r>
    </w:p>
    <w:p w14:paraId="34E83019" w14:textId="386E2A14" w:rsidR="00A0658C" w:rsidRPr="00B37C57" w:rsidRDefault="00A0658C" w:rsidP="00A0658C">
      <w:pPr>
        <w:keepNext/>
        <w:jc w:val="both"/>
        <w:rPr>
          <w:rFonts w:cs="Arial"/>
          <w:szCs w:val="22"/>
        </w:rPr>
      </w:pPr>
      <w:r w:rsidRPr="00B37C57">
        <w:rPr>
          <w:rFonts w:cs="Arial"/>
          <w:szCs w:val="22"/>
        </w:rPr>
        <w:t>Funds are requested for the purchase of research and laboratory supplies that are necessary and essential for completion of tasks for the project.</w:t>
      </w:r>
      <w:r w:rsidR="00356384">
        <w:rPr>
          <w:rFonts w:cs="Arial"/>
          <w:szCs w:val="22"/>
        </w:rPr>
        <w:t xml:space="preserve"> </w:t>
      </w:r>
      <w:r w:rsidRPr="00B37C57">
        <w:rPr>
          <w:rFonts w:cs="Arial"/>
          <w:szCs w:val="22"/>
        </w:rPr>
        <w:t xml:space="preserve">Necessary supplies for </w:t>
      </w:r>
      <w:r w:rsidR="00A25B60" w:rsidRPr="00A25B60">
        <w:rPr>
          <w:color w:val="EE0000"/>
        </w:rPr>
        <w:t>&lt;SPECIFIC AREA&gt;</w:t>
      </w:r>
      <w:r w:rsidRPr="00B37C57">
        <w:rPr>
          <w:rFonts w:cs="Arial"/>
          <w:szCs w:val="22"/>
        </w:rPr>
        <w:t xml:space="preserve"> research proposed includes but is not limited to</w:t>
      </w:r>
      <w:r w:rsidR="00B37C57" w:rsidRPr="00B37C57">
        <w:rPr>
          <w:rFonts w:cs="Arial"/>
          <w:szCs w:val="22"/>
        </w:rPr>
        <w:t>:</w:t>
      </w:r>
    </w:p>
    <w:p w14:paraId="3D9AFD64" w14:textId="7238EF37" w:rsidR="00F86D54" w:rsidRDefault="00A25B60" w:rsidP="008C17FB">
      <w:pPr>
        <w:spacing w:before="120"/>
        <w:rPr>
          <w:rFonts w:cs="Arial"/>
          <w:bCs/>
          <w:color w:val="0000FF"/>
          <w:szCs w:val="22"/>
        </w:rPr>
      </w:pPr>
      <w:r>
        <w:rPr>
          <w:rFonts w:cs="Arial"/>
          <w:bCs/>
          <w:color w:val="0000FF"/>
          <w:szCs w:val="22"/>
        </w:rPr>
        <w:t>[</w:t>
      </w:r>
      <w:r w:rsidR="002A5605" w:rsidRPr="002A5605">
        <w:rPr>
          <w:rFonts w:cs="Arial"/>
          <w:bCs/>
          <w:color w:val="0000FF"/>
          <w:szCs w:val="22"/>
        </w:rPr>
        <w:t>CATEGORY EXAMPLES BELOW</w:t>
      </w:r>
      <w:r w:rsidR="00F86D54">
        <w:rPr>
          <w:rFonts w:cs="Arial"/>
          <w:bCs/>
          <w:color w:val="0000FF"/>
          <w:szCs w:val="22"/>
        </w:rPr>
        <w:t>.</w:t>
      </w:r>
      <w:r w:rsidR="00B37C57">
        <w:rPr>
          <w:rFonts w:cs="Arial"/>
          <w:bCs/>
          <w:color w:val="0000FF"/>
          <w:szCs w:val="22"/>
        </w:rPr>
        <w:t xml:space="preserve"> </w:t>
      </w:r>
      <w:r w:rsidR="00F86D54">
        <w:rPr>
          <w:rFonts w:cs="Arial"/>
          <w:bCs/>
          <w:color w:val="0000FF"/>
          <w:szCs w:val="22"/>
        </w:rPr>
        <w:t>I</w:t>
      </w:r>
      <w:r w:rsidR="00B37C57">
        <w:rPr>
          <w:rFonts w:cs="Arial"/>
          <w:bCs/>
          <w:color w:val="0000FF"/>
          <w:szCs w:val="22"/>
        </w:rPr>
        <w:t>ndicate cost per category</w:t>
      </w:r>
      <w:r w:rsidR="00F86D54">
        <w:rPr>
          <w:rFonts w:cs="Arial"/>
          <w:bCs/>
          <w:color w:val="0000FF"/>
          <w:szCs w:val="22"/>
        </w:rPr>
        <w:t xml:space="preserve"> or parse per year if different across year(s). A</w:t>
      </w:r>
      <w:r w:rsidR="00E34C9C">
        <w:rPr>
          <w:rFonts w:cs="Arial"/>
          <w:bCs/>
          <w:color w:val="0000FF"/>
          <w:szCs w:val="22"/>
        </w:rPr>
        <w:t>dd or delete categories as applicable</w:t>
      </w:r>
      <w:r w:rsidR="00F86D54">
        <w:rPr>
          <w:rFonts w:cs="Arial"/>
          <w:bCs/>
          <w:color w:val="0000FF"/>
          <w:szCs w:val="22"/>
        </w:rPr>
        <w:t>.</w:t>
      </w:r>
      <w:r>
        <w:rPr>
          <w:rFonts w:cs="Arial"/>
          <w:bCs/>
          <w:color w:val="0000FF"/>
          <w:szCs w:val="22"/>
        </w:rPr>
        <w:t>]</w:t>
      </w:r>
    </w:p>
    <w:p w14:paraId="6D0DA601" w14:textId="2374A118" w:rsidR="00302FE4" w:rsidRPr="00A0658C" w:rsidRDefault="00A25B60" w:rsidP="008C17FB">
      <w:pPr>
        <w:spacing w:before="120"/>
        <w:rPr>
          <w:rFonts w:cs="Arial"/>
          <w:bCs/>
          <w:color w:val="0000FF"/>
          <w:szCs w:val="22"/>
        </w:rPr>
      </w:pPr>
      <w:r>
        <w:rPr>
          <w:rFonts w:cs="Arial"/>
          <w:bCs/>
          <w:color w:val="0000FF"/>
          <w:szCs w:val="22"/>
        </w:rPr>
        <w:t>[</w:t>
      </w:r>
      <w:r w:rsidR="00F86D54">
        <w:rPr>
          <w:rFonts w:cs="Arial"/>
          <w:bCs/>
          <w:color w:val="0000FF"/>
          <w:szCs w:val="22"/>
        </w:rPr>
        <w:t xml:space="preserve">Example: Cell Culture Supplies (Years 1-2: $3,000/yr.; Years 3-5 $5,000/yr.) </w:t>
      </w:r>
      <w:r w:rsidR="00F77575">
        <w:rPr>
          <w:rFonts w:cs="Arial"/>
          <w:bCs/>
          <w:color w:val="0000FF"/>
          <w:szCs w:val="22"/>
        </w:rPr>
        <w:t>&lt;</w:t>
      </w:r>
      <w:r w:rsidR="00F86D54">
        <w:rPr>
          <w:rFonts w:cs="Arial"/>
          <w:bCs/>
          <w:color w:val="0000FF"/>
          <w:szCs w:val="22"/>
        </w:rPr>
        <w:t>Insert detailed description of items and their use in the research proposed.</w:t>
      </w:r>
      <w:r w:rsidR="00F77575">
        <w:rPr>
          <w:rFonts w:cs="Arial"/>
          <w:bCs/>
          <w:color w:val="0000FF"/>
          <w:szCs w:val="22"/>
        </w:rPr>
        <w:t>&gt;</w:t>
      </w:r>
      <w:r w:rsidR="00445448">
        <w:rPr>
          <w:rFonts w:cs="Arial"/>
          <w:bCs/>
          <w:color w:val="0000FF"/>
          <w:szCs w:val="22"/>
        </w:rPr>
        <w:t>]</w:t>
      </w:r>
    </w:p>
    <w:p w14:paraId="765646E3" w14:textId="736301BE" w:rsidR="0046568D" w:rsidRPr="00F86D54" w:rsidRDefault="0046568D" w:rsidP="002A67F5">
      <w:pPr>
        <w:spacing w:after="0"/>
      </w:pPr>
      <w:r w:rsidRPr="00F86D54">
        <w:t xml:space="preserve">Cell Culture </w:t>
      </w:r>
      <w:r w:rsidR="00B37C57" w:rsidRPr="00F86D54">
        <w:t>S</w:t>
      </w:r>
      <w:r w:rsidRPr="00F86D54">
        <w:t>upplies</w:t>
      </w:r>
    </w:p>
    <w:p w14:paraId="755D3B25" w14:textId="4A295BDD" w:rsidR="0046568D" w:rsidRPr="004D62A0" w:rsidRDefault="00A0658C" w:rsidP="002A67F5">
      <w:pPr>
        <w:spacing w:after="0"/>
      </w:pPr>
      <w:r w:rsidRPr="004D62A0">
        <w:t>Laboratory Consumables/</w:t>
      </w:r>
      <w:r w:rsidR="0046568D" w:rsidRPr="004D62A0">
        <w:t>Plastics/ Disposables</w:t>
      </w:r>
      <w:r w:rsidRPr="004D62A0">
        <w:t xml:space="preserve"> (PPE, pipette tips, plastic labware, etc.)</w:t>
      </w:r>
    </w:p>
    <w:p w14:paraId="70FAFFAC" w14:textId="19FA930C" w:rsidR="0046568D" w:rsidRPr="004D62A0" w:rsidRDefault="00A0658C" w:rsidP="002A67F5">
      <w:pPr>
        <w:spacing w:after="0"/>
      </w:pPr>
      <w:r w:rsidRPr="004D62A0">
        <w:t xml:space="preserve">Chemicals, </w:t>
      </w:r>
      <w:r w:rsidR="0046568D" w:rsidRPr="004D62A0">
        <w:t xml:space="preserve">Antibodies &amp; </w:t>
      </w:r>
      <w:r w:rsidR="00B37C57" w:rsidRPr="004D62A0">
        <w:t>R</w:t>
      </w:r>
      <w:r w:rsidR="001429A2" w:rsidRPr="004D62A0">
        <w:t>eagents</w:t>
      </w:r>
    </w:p>
    <w:p w14:paraId="0DB458C7" w14:textId="357767FC" w:rsidR="0013796D" w:rsidRPr="004D62A0" w:rsidRDefault="0013796D" w:rsidP="002A67F5">
      <w:pPr>
        <w:spacing w:after="0"/>
      </w:pPr>
      <w:r w:rsidRPr="004D62A0">
        <w:t xml:space="preserve">Biochemistry </w:t>
      </w:r>
      <w:r w:rsidR="00B37C57" w:rsidRPr="004D62A0">
        <w:t>S</w:t>
      </w:r>
      <w:r w:rsidRPr="004D62A0">
        <w:t>upplies</w:t>
      </w:r>
    </w:p>
    <w:p w14:paraId="605E1F52" w14:textId="6A901CD4" w:rsidR="0013796D" w:rsidRPr="008229F8" w:rsidRDefault="00302FE4" w:rsidP="002A67F5">
      <w:r w:rsidRPr="004D62A0">
        <w:t>Animal Costs $</w:t>
      </w:r>
      <w:r w:rsidR="00445448" w:rsidRPr="00445448">
        <w:rPr>
          <w:color w:val="EE0000"/>
        </w:rPr>
        <w:t>&lt;XX&gt;</w:t>
      </w:r>
      <w:r w:rsidRPr="004D62A0">
        <w:t xml:space="preserve">/year </w:t>
      </w:r>
      <w:r w:rsidR="00445448" w:rsidRPr="00923535">
        <w:rPr>
          <w:color w:val="EE0000"/>
        </w:rPr>
        <w:t>&lt;WHICH YEARS&gt;</w:t>
      </w:r>
      <w:r w:rsidR="00445448">
        <w:t>.</w:t>
      </w:r>
      <w:r w:rsidRPr="004D62A0">
        <w:t xml:space="preserve"> Animal costs are estimated based on obtaining </w:t>
      </w:r>
      <w:r w:rsidR="002A67F5" w:rsidRPr="002A67F5">
        <w:rPr>
          <w:color w:val="EE0000"/>
        </w:rPr>
        <w:t>&lt;XX&gt;</w:t>
      </w:r>
      <w:r w:rsidRPr="004D62A0">
        <w:t xml:space="preserve"> </w:t>
      </w:r>
      <w:r w:rsidR="00445448" w:rsidRPr="00445448">
        <w:rPr>
          <w:color w:val="EE0000"/>
        </w:rPr>
        <w:t>&lt;</w:t>
      </w:r>
      <w:r w:rsidRPr="00445448">
        <w:rPr>
          <w:color w:val="EE0000"/>
        </w:rPr>
        <w:t>ANIMAL NAME</w:t>
      </w:r>
      <w:r w:rsidR="00445448" w:rsidRPr="00445448">
        <w:rPr>
          <w:color w:val="EE0000"/>
        </w:rPr>
        <w:t>&gt;</w:t>
      </w:r>
      <w:r w:rsidR="00B37C57" w:rsidRPr="004D62A0">
        <w:t xml:space="preserve"> at a cost of $</w:t>
      </w:r>
      <w:r w:rsidR="00445448" w:rsidRPr="00445448">
        <w:rPr>
          <w:color w:val="EE0000"/>
        </w:rPr>
        <w:t>&lt;</w:t>
      </w:r>
      <w:r w:rsidR="00B37C57" w:rsidRPr="00445448">
        <w:rPr>
          <w:color w:val="EE0000"/>
        </w:rPr>
        <w:t>XX</w:t>
      </w:r>
      <w:r w:rsidR="00445448" w:rsidRPr="00445448">
        <w:rPr>
          <w:color w:val="EE0000"/>
        </w:rPr>
        <w:t>&gt;</w:t>
      </w:r>
      <w:r w:rsidR="00B37C57" w:rsidRPr="004D62A0">
        <w:t>/animal.</w:t>
      </w:r>
    </w:p>
    <w:p w14:paraId="6BF42E5F" w14:textId="166C9188" w:rsidR="00D2605A" w:rsidRPr="005D5AB1" w:rsidRDefault="00177D96" w:rsidP="00AC7BDF">
      <w:pPr>
        <w:pStyle w:val="Heading3"/>
      </w:pPr>
      <w:r w:rsidRPr="005D5AB1">
        <w:t xml:space="preserve">2. </w:t>
      </w:r>
      <w:r w:rsidR="00D2605A" w:rsidRPr="005D5AB1">
        <w:t>Publication Costs</w:t>
      </w:r>
    </w:p>
    <w:p w14:paraId="58B1B317" w14:textId="0EABBE23" w:rsidR="008C17FB" w:rsidRDefault="00D2605A" w:rsidP="00D2605A">
      <w:pPr>
        <w:rPr>
          <w:rFonts w:cs="Arial"/>
          <w:szCs w:val="22"/>
        </w:rPr>
      </w:pPr>
      <w:r w:rsidRPr="009F20A9">
        <w:rPr>
          <w:rFonts w:cs="Arial"/>
          <w:szCs w:val="22"/>
        </w:rPr>
        <w:t>These costs are requested to help to defray publication costs of scientific articles in various peer-reviewed journals as a result of this research.</w:t>
      </w:r>
    </w:p>
    <w:p w14:paraId="34305A9D" w14:textId="686AB4E9" w:rsidR="008C17FB" w:rsidRDefault="00177D96" w:rsidP="00AC7BDF">
      <w:pPr>
        <w:pStyle w:val="Heading3"/>
      </w:pPr>
      <w:r w:rsidRPr="005D5AB1">
        <w:t xml:space="preserve">3. </w:t>
      </w:r>
      <w:r w:rsidR="008C17FB" w:rsidRPr="005D5AB1">
        <w:t>Consultant Services</w:t>
      </w:r>
    </w:p>
    <w:p w14:paraId="28623E7A" w14:textId="228FF386" w:rsidR="00B37C57" w:rsidRPr="00464FA5" w:rsidRDefault="006F716D" w:rsidP="00D2605A">
      <w:pPr>
        <w:rPr>
          <w:rFonts w:cs="Arial"/>
          <w:bCs/>
          <w:color w:val="0000FF"/>
          <w:szCs w:val="22"/>
        </w:rPr>
      </w:pPr>
      <w:r>
        <w:rPr>
          <w:rFonts w:cs="Arial"/>
          <w:bCs/>
          <w:color w:val="0000FF"/>
          <w:szCs w:val="22"/>
        </w:rPr>
        <w:t>[</w:t>
      </w:r>
      <w:r w:rsidR="00B37C57" w:rsidRPr="00464FA5">
        <w:rPr>
          <w:rFonts w:cs="Arial"/>
          <w:bCs/>
          <w:color w:val="0000FF"/>
          <w:szCs w:val="22"/>
        </w:rPr>
        <w:t>*Note- if consultant is known at the time of proposal, must include letter of support and biosketch</w:t>
      </w:r>
      <w:r>
        <w:rPr>
          <w:rFonts w:cs="Arial"/>
          <w:bCs/>
          <w:color w:val="0000FF"/>
          <w:szCs w:val="22"/>
        </w:rPr>
        <w:t>.]</w:t>
      </w:r>
    </w:p>
    <w:p w14:paraId="2EBABC4F" w14:textId="5784C082" w:rsidR="00D2605A" w:rsidRPr="008229F8" w:rsidRDefault="00F77575" w:rsidP="00D2605A">
      <w:pPr>
        <w:rPr>
          <w:rFonts w:cs="Arial"/>
          <w:szCs w:val="22"/>
        </w:rPr>
      </w:pPr>
      <w:r>
        <w:rPr>
          <w:rFonts w:cs="Arial"/>
          <w:color w:val="EE0000"/>
          <w:szCs w:val="22"/>
        </w:rPr>
        <w:t>&lt;</w:t>
      </w:r>
      <w:r w:rsidR="006F716D" w:rsidRPr="00464FA5">
        <w:rPr>
          <w:rFonts w:cs="Arial"/>
          <w:color w:val="EE0000"/>
          <w:szCs w:val="22"/>
        </w:rPr>
        <w:t>CONSULTANT NAME</w:t>
      </w:r>
      <w:r w:rsidR="006F716D">
        <w:rPr>
          <w:rFonts w:cs="Arial"/>
          <w:color w:val="EE0000"/>
          <w:szCs w:val="22"/>
        </w:rPr>
        <w:t>&gt;</w:t>
      </w:r>
      <w:r w:rsidR="006F716D" w:rsidRPr="006F716D">
        <w:rPr>
          <w:rFonts w:cs="Arial"/>
          <w:szCs w:val="22"/>
        </w:rPr>
        <w:t>,</w:t>
      </w:r>
      <w:r w:rsidR="006F716D">
        <w:rPr>
          <w:rFonts w:cs="Arial"/>
          <w:color w:val="EE0000"/>
          <w:szCs w:val="22"/>
        </w:rPr>
        <w:t xml:space="preserve"> &lt;ORGANIZATIONAL AFFILIATION&gt;</w:t>
      </w:r>
      <w:r w:rsidR="004F6F30" w:rsidRPr="006F716D">
        <w:rPr>
          <w:rFonts w:cs="Arial"/>
          <w:szCs w:val="22"/>
        </w:rPr>
        <w:t>,</w:t>
      </w:r>
      <w:r w:rsidR="004F6F30">
        <w:rPr>
          <w:rFonts w:cs="Arial"/>
          <w:color w:val="EE0000"/>
          <w:szCs w:val="22"/>
        </w:rPr>
        <w:t xml:space="preserve"> </w:t>
      </w:r>
      <w:r w:rsidR="00464FA5" w:rsidRPr="00464FA5">
        <w:rPr>
          <w:rFonts w:cs="Arial"/>
          <w:szCs w:val="22"/>
        </w:rPr>
        <w:t xml:space="preserve">will </w:t>
      </w:r>
      <w:r>
        <w:rPr>
          <w:rFonts w:cs="Arial"/>
          <w:color w:val="EE0000"/>
          <w:szCs w:val="22"/>
        </w:rPr>
        <w:t>&lt;</w:t>
      </w:r>
      <w:r w:rsidR="006F716D" w:rsidRPr="00464FA5">
        <w:rPr>
          <w:rFonts w:cs="Arial"/>
          <w:color w:val="EE0000"/>
          <w:szCs w:val="22"/>
        </w:rPr>
        <w:t>RESPONSIBILITIES</w:t>
      </w:r>
      <w:r>
        <w:rPr>
          <w:rFonts w:cs="Arial"/>
          <w:color w:val="EE0000"/>
          <w:szCs w:val="22"/>
        </w:rPr>
        <w:t>&gt;</w:t>
      </w:r>
      <w:r w:rsidR="00464FA5" w:rsidRPr="00464FA5">
        <w:rPr>
          <w:rFonts w:cs="Arial"/>
          <w:color w:val="EE0000"/>
          <w:szCs w:val="22"/>
        </w:rPr>
        <w:t xml:space="preserve">. </w:t>
      </w:r>
      <w:r>
        <w:rPr>
          <w:rFonts w:cs="Arial"/>
          <w:color w:val="EE0000"/>
          <w:szCs w:val="22"/>
        </w:rPr>
        <w:t>&lt;</w:t>
      </w:r>
      <w:r w:rsidR="006F716D" w:rsidRPr="00464FA5">
        <w:rPr>
          <w:rFonts w:cs="Arial"/>
          <w:color w:val="EE0000"/>
          <w:szCs w:val="22"/>
        </w:rPr>
        <w:t>CONSULTANT NAME</w:t>
      </w:r>
      <w:r>
        <w:rPr>
          <w:rFonts w:cs="Arial"/>
          <w:color w:val="EE0000"/>
          <w:szCs w:val="22"/>
        </w:rPr>
        <w:t>&gt;</w:t>
      </w:r>
      <w:r w:rsidR="00464FA5">
        <w:rPr>
          <w:rFonts w:cs="Arial"/>
          <w:szCs w:val="22"/>
        </w:rPr>
        <w:t>’s</w:t>
      </w:r>
      <w:r w:rsidR="00464FA5" w:rsidRPr="00464FA5">
        <w:rPr>
          <w:rFonts w:cs="Arial"/>
          <w:szCs w:val="22"/>
        </w:rPr>
        <w:t xml:space="preserve"> rate is $</w:t>
      </w:r>
      <w:r w:rsidR="006F716D" w:rsidRPr="006F716D">
        <w:rPr>
          <w:rFonts w:cs="Arial"/>
          <w:color w:val="EE0000"/>
          <w:szCs w:val="22"/>
        </w:rPr>
        <w:t>&lt;</w:t>
      </w:r>
      <w:r w:rsidR="00464FA5" w:rsidRPr="006F716D">
        <w:rPr>
          <w:rFonts w:cs="Arial"/>
          <w:color w:val="EE0000"/>
          <w:szCs w:val="22"/>
        </w:rPr>
        <w:t>XX</w:t>
      </w:r>
      <w:r w:rsidR="006F716D" w:rsidRPr="006F716D">
        <w:rPr>
          <w:rFonts w:cs="Arial"/>
          <w:color w:val="EE0000"/>
          <w:szCs w:val="22"/>
        </w:rPr>
        <w:t>&gt;</w:t>
      </w:r>
      <w:r w:rsidR="00464FA5" w:rsidRPr="00464FA5">
        <w:rPr>
          <w:rFonts w:cs="Arial"/>
          <w:szCs w:val="22"/>
        </w:rPr>
        <w:t xml:space="preserve">/hour, at an estimated </w:t>
      </w:r>
      <w:r w:rsidR="006F716D" w:rsidRPr="006F716D">
        <w:rPr>
          <w:rFonts w:cs="Arial"/>
          <w:color w:val="EE0000"/>
          <w:szCs w:val="22"/>
        </w:rPr>
        <w:t>&lt;XX&gt;</w:t>
      </w:r>
      <w:r w:rsidR="00464FA5" w:rsidRPr="00464FA5">
        <w:rPr>
          <w:rFonts w:cs="Arial"/>
          <w:szCs w:val="22"/>
        </w:rPr>
        <w:t xml:space="preserve"> hours per year in </w:t>
      </w:r>
      <w:r w:rsidR="006F716D" w:rsidRPr="006F716D">
        <w:rPr>
          <w:rFonts w:cs="Arial"/>
          <w:color w:val="EE0000"/>
          <w:szCs w:val="22"/>
        </w:rPr>
        <w:t>&lt;</w:t>
      </w:r>
      <w:r w:rsidR="006F716D" w:rsidRPr="00464FA5">
        <w:rPr>
          <w:rFonts w:cs="Arial"/>
          <w:color w:val="EE0000"/>
          <w:szCs w:val="22"/>
        </w:rPr>
        <w:t>WHICH YEARS</w:t>
      </w:r>
      <w:r w:rsidR="006F716D">
        <w:rPr>
          <w:rFonts w:cs="Arial"/>
          <w:color w:val="EE0000"/>
          <w:szCs w:val="22"/>
        </w:rPr>
        <w:t>&gt;</w:t>
      </w:r>
      <w:r w:rsidR="006F716D" w:rsidRPr="006F716D">
        <w:rPr>
          <w:rFonts w:cs="Arial"/>
          <w:szCs w:val="22"/>
        </w:rPr>
        <w:t>.</w:t>
      </w:r>
      <w:r w:rsidR="00CD09A9" w:rsidRPr="006F716D">
        <w:rPr>
          <w:rFonts w:cs="Arial"/>
          <w:szCs w:val="22"/>
        </w:rPr>
        <w:t xml:space="preserve"> Travel costs of $</w:t>
      </w:r>
      <w:r w:rsidR="006F716D">
        <w:rPr>
          <w:rFonts w:cs="Arial"/>
          <w:color w:val="EE0000"/>
          <w:szCs w:val="22"/>
        </w:rPr>
        <w:t>&lt;XXXX&gt;</w:t>
      </w:r>
      <w:r w:rsidR="00CD09A9">
        <w:rPr>
          <w:rFonts w:cs="Arial"/>
          <w:color w:val="EE0000"/>
          <w:szCs w:val="22"/>
        </w:rPr>
        <w:t xml:space="preserve"> </w:t>
      </w:r>
      <w:r w:rsidR="00CD09A9" w:rsidRPr="006F716D">
        <w:rPr>
          <w:rFonts w:cs="Arial"/>
          <w:szCs w:val="22"/>
        </w:rPr>
        <w:t xml:space="preserve">are requested for </w:t>
      </w:r>
      <w:r>
        <w:rPr>
          <w:rFonts w:cs="Arial"/>
          <w:color w:val="EE0000"/>
          <w:szCs w:val="22"/>
        </w:rPr>
        <w:t>&lt;</w:t>
      </w:r>
      <w:r w:rsidR="006F716D">
        <w:rPr>
          <w:rFonts w:cs="Arial"/>
          <w:color w:val="EE0000"/>
          <w:szCs w:val="22"/>
        </w:rPr>
        <w:t>TRAVEL REASON</w:t>
      </w:r>
      <w:r>
        <w:rPr>
          <w:rFonts w:cs="Arial"/>
          <w:color w:val="EE0000"/>
          <w:szCs w:val="22"/>
        </w:rPr>
        <w:t>&gt;</w:t>
      </w:r>
      <w:r w:rsidR="00CD09A9">
        <w:rPr>
          <w:rFonts w:cs="Arial"/>
          <w:color w:val="EE0000"/>
          <w:szCs w:val="22"/>
        </w:rPr>
        <w:t>.</w:t>
      </w:r>
      <w:r w:rsidR="00491F51">
        <w:rPr>
          <w:rFonts w:cs="Arial"/>
          <w:color w:val="EE0000"/>
          <w:szCs w:val="22"/>
        </w:rPr>
        <w:t xml:space="preserve"> </w:t>
      </w:r>
      <w:r w:rsidR="00491F51" w:rsidRPr="006F716D">
        <w:rPr>
          <w:rFonts w:cs="Arial"/>
          <w:szCs w:val="22"/>
        </w:rPr>
        <w:t>Total estimated costs are $</w:t>
      </w:r>
      <w:r w:rsidR="006F716D">
        <w:rPr>
          <w:rFonts w:cs="Arial"/>
          <w:color w:val="EE0000"/>
          <w:szCs w:val="22"/>
        </w:rPr>
        <w:t>&lt;XX</w:t>
      </w:r>
      <w:r w:rsidR="00491F51">
        <w:rPr>
          <w:rFonts w:cs="Arial"/>
          <w:color w:val="EE0000"/>
          <w:szCs w:val="22"/>
        </w:rPr>
        <w:t>XX</w:t>
      </w:r>
      <w:r w:rsidR="006F716D">
        <w:rPr>
          <w:rFonts w:cs="Arial"/>
          <w:color w:val="EE0000"/>
          <w:szCs w:val="22"/>
        </w:rPr>
        <w:t>&gt;</w:t>
      </w:r>
      <w:r w:rsidR="00491F51" w:rsidRPr="006F716D">
        <w:rPr>
          <w:rFonts w:cs="Arial"/>
          <w:szCs w:val="22"/>
        </w:rPr>
        <w:t>.</w:t>
      </w:r>
    </w:p>
    <w:p w14:paraId="6CB4A20C" w14:textId="0779C2E9" w:rsidR="008C17FB" w:rsidRPr="008C17FB" w:rsidRDefault="00177D96" w:rsidP="00AC7BDF">
      <w:pPr>
        <w:pStyle w:val="Heading3"/>
      </w:pPr>
      <w:r w:rsidRPr="005D5AB1">
        <w:t xml:space="preserve">4. </w:t>
      </w:r>
      <w:r w:rsidR="008C17FB" w:rsidRPr="005D5AB1">
        <w:t>A</w:t>
      </w:r>
      <w:r w:rsidR="008017DA">
        <w:t xml:space="preserve">utomatic </w:t>
      </w:r>
      <w:r w:rsidR="008C17FB" w:rsidRPr="005D5AB1">
        <w:t>D</w:t>
      </w:r>
      <w:r w:rsidR="008017DA">
        <w:t xml:space="preserve">ata </w:t>
      </w:r>
      <w:r w:rsidR="008C17FB" w:rsidRPr="005D5AB1">
        <w:t>P</w:t>
      </w:r>
      <w:r w:rsidR="008017DA">
        <w:t>rocessing (ADP)</w:t>
      </w:r>
      <w:r w:rsidR="008C17FB" w:rsidRPr="005D5AB1">
        <w:t>/Computer Services</w:t>
      </w:r>
    </w:p>
    <w:p w14:paraId="0A5640B0" w14:textId="1B5340E9" w:rsidR="00464FA5" w:rsidRPr="006F716D" w:rsidRDefault="00464FA5" w:rsidP="00D2605A">
      <w:pPr>
        <w:rPr>
          <w:rFonts w:cs="Arial"/>
          <w:bCs/>
          <w:szCs w:val="22"/>
        </w:rPr>
      </w:pPr>
      <w:r w:rsidRPr="00464FA5">
        <w:rPr>
          <w:rFonts w:cs="Arial"/>
          <w:bCs/>
          <w:szCs w:val="22"/>
        </w:rPr>
        <w:t xml:space="preserve">Funds are requested for high-performance computing and secure data storage services required for data processing and analysis associated with </w:t>
      </w:r>
      <w:r w:rsidR="006F716D" w:rsidRPr="006F716D">
        <w:rPr>
          <w:rFonts w:cs="Arial"/>
          <w:bCs/>
          <w:color w:val="EE0000"/>
          <w:szCs w:val="22"/>
        </w:rPr>
        <w:t>&lt;</w:t>
      </w:r>
      <w:r w:rsidR="006F716D" w:rsidRPr="00464FA5">
        <w:rPr>
          <w:rFonts w:cs="Arial"/>
          <w:bCs/>
          <w:color w:val="EE0000"/>
          <w:szCs w:val="22"/>
        </w:rPr>
        <w:t>WHICH AIMS</w:t>
      </w:r>
      <w:r w:rsidR="006F716D">
        <w:rPr>
          <w:rFonts w:cs="Arial"/>
          <w:bCs/>
          <w:color w:val="EE0000"/>
          <w:szCs w:val="22"/>
        </w:rPr>
        <w:t>&gt;</w:t>
      </w:r>
      <w:r w:rsidRPr="006F716D">
        <w:rPr>
          <w:rFonts w:cs="Arial"/>
          <w:bCs/>
          <w:szCs w:val="22"/>
        </w:rPr>
        <w:t>.</w:t>
      </w:r>
      <w:r>
        <w:rPr>
          <w:rFonts w:cs="Arial"/>
          <w:bCs/>
          <w:color w:val="EE0000"/>
          <w:szCs w:val="22"/>
        </w:rPr>
        <w:t xml:space="preserve"> </w:t>
      </w:r>
      <w:r w:rsidRPr="00464FA5">
        <w:rPr>
          <w:rFonts w:cs="Arial"/>
          <w:bCs/>
          <w:szCs w:val="22"/>
        </w:rPr>
        <w:t xml:space="preserve">Costs include access to the institutional high-performance computing cluster for large-scale data analysis and secure server space for storage of raw and processed datasets. These services are charged based on usage and are estimated at </w:t>
      </w:r>
      <w:r w:rsidRPr="006F716D">
        <w:rPr>
          <w:rFonts w:cs="Arial"/>
          <w:bCs/>
          <w:szCs w:val="22"/>
        </w:rPr>
        <w:t>$</w:t>
      </w:r>
      <w:r w:rsidR="006F716D">
        <w:rPr>
          <w:rFonts w:cs="Arial"/>
          <w:bCs/>
          <w:color w:val="EE0000"/>
          <w:szCs w:val="22"/>
        </w:rPr>
        <w:t>&lt;XX</w:t>
      </w:r>
      <w:r w:rsidRPr="00464FA5">
        <w:rPr>
          <w:rFonts w:cs="Arial"/>
          <w:bCs/>
          <w:color w:val="EE0000"/>
          <w:szCs w:val="22"/>
        </w:rPr>
        <w:t>XX</w:t>
      </w:r>
      <w:r w:rsidR="006F716D">
        <w:rPr>
          <w:rFonts w:cs="Arial"/>
          <w:bCs/>
          <w:color w:val="EE0000"/>
          <w:szCs w:val="22"/>
        </w:rPr>
        <w:t>&gt;</w:t>
      </w:r>
      <w:r w:rsidRPr="00464FA5">
        <w:rPr>
          <w:rFonts w:cs="Arial"/>
          <w:bCs/>
          <w:color w:val="EE0000"/>
          <w:szCs w:val="22"/>
        </w:rPr>
        <w:t xml:space="preserve"> </w:t>
      </w:r>
      <w:r w:rsidRPr="00464FA5">
        <w:rPr>
          <w:rFonts w:cs="Arial"/>
          <w:bCs/>
          <w:szCs w:val="22"/>
        </w:rPr>
        <w:t xml:space="preserve">per year, based on historical utilization for similar projects. </w:t>
      </w:r>
      <w:r w:rsidRPr="006F716D">
        <w:rPr>
          <w:rFonts w:cs="Arial"/>
          <w:bCs/>
          <w:szCs w:val="22"/>
        </w:rPr>
        <w:t>Adequate computing capacity is essential for timely completion of data analyses and compliance with data security requirements</w:t>
      </w:r>
      <w:r w:rsidR="006F716D" w:rsidRPr="006F716D">
        <w:rPr>
          <w:rFonts w:cs="Arial"/>
          <w:bCs/>
          <w:szCs w:val="22"/>
        </w:rPr>
        <w:t>.</w:t>
      </w:r>
    </w:p>
    <w:p w14:paraId="3224177F" w14:textId="7DB68B5C" w:rsidR="00F34686" w:rsidRPr="005D5AB1" w:rsidRDefault="00177D96" w:rsidP="00AC7BDF">
      <w:pPr>
        <w:pStyle w:val="Heading3"/>
      </w:pPr>
      <w:r w:rsidRPr="005D5AB1">
        <w:t xml:space="preserve">5. </w:t>
      </w:r>
      <w:r w:rsidR="00F34686" w:rsidRPr="005D5AB1">
        <w:t>Subawards/Consortium/Contractual Costs</w:t>
      </w:r>
    </w:p>
    <w:p w14:paraId="24B27106" w14:textId="168116DB" w:rsidR="00F34686" w:rsidRPr="008229F8" w:rsidRDefault="00F34686" w:rsidP="00F34686">
      <w:pPr>
        <w:pStyle w:val="DataField11pt"/>
        <w:spacing w:line="240" w:lineRule="auto"/>
        <w:rPr>
          <w:bCs/>
          <w:noProof w:val="0"/>
          <w:color w:val="EE0000"/>
          <w:szCs w:val="22"/>
        </w:rPr>
      </w:pPr>
      <w:r w:rsidRPr="00FA070B">
        <w:rPr>
          <w:bCs/>
          <w:noProof w:val="0"/>
          <w:szCs w:val="22"/>
        </w:rPr>
        <w:t>A sub</w:t>
      </w:r>
      <w:r w:rsidR="002149E0">
        <w:rPr>
          <w:bCs/>
          <w:noProof w:val="0"/>
          <w:szCs w:val="22"/>
        </w:rPr>
        <w:t xml:space="preserve">award for </w:t>
      </w:r>
      <w:r w:rsidR="002149E0" w:rsidRPr="00400909">
        <w:t>$</w:t>
      </w:r>
      <w:r w:rsidR="006F716D" w:rsidRPr="006F716D">
        <w:rPr>
          <w:color w:val="EE0000"/>
        </w:rPr>
        <w:t>&lt;X</w:t>
      </w:r>
      <w:r w:rsidR="002149E0" w:rsidRPr="006F716D">
        <w:rPr>
          <w:color w:val="EE0000"/>
        </w:rPr>
        <w:t>XXX</w:t>
      </w:r>
      <w:r w:rsidR="006F716D" w:rsidRPr="006F716D">
        <w:rPr>
          <w:color w:val="EE0000"/>
        </w:rPr>
        <w:t>&gt;</w:t>
      </w:r>
      <w:r w:rsidR="002149E0">
        <w:rPr>
          <w:bCs/>
          <w:noProof w:val="0"/>
          <w:szCs w:val="22"/>
        </w:rPr>
        <w:t xml:space="preserve"> over </w:t>
      </w:r>
      <w:r w:rsidR="006F716D" w:rsidRPr="006F716D">
        <w:rPr>
          <w:bCs/>
          <w:noProof w:val="0"/>
          <w:color w:val="EE0000"/>
          <w:szCs w:val="22"/>
        </w:rPr>
        <w:t>&lt;X</w:t>
      </w:r>
      <w:r w:rsidR="002149E0" w:rsidRPr="006F716D">
        <w:rPr>
          <w:color w:val="EE0000"/>
        </w:rPr>
        <w:t>X</w:t>
      </w:r>
      <w:r w:rsidR="006F716D" w:rsidRPr="006F716D">
        <w:rPr>
          <w:color w:val="EE0000"/>
        </w:rPr>
        <w:t>&gt;</w:t>
      </w:r>
      <w:r w:rsidR="002149E0">
        <w:rPr>
          <w:bCs/>
          <w:noProof w:val="0"/>
          <w:szCs w:val="22"/>
        </w:rPr>
        <w:t xml:space="preserve"> years </w:t>
      </w:r>
      <w:r w:rsidRPr="00FA070B">
        <w:rPr>
          <w:bCs/>
          <w:noProof w:val="0"/>
          <w:szCs w:val="22"/>
        </w:rPr>
        <w:t xml:space="preserve">will be </w:t>
      </w:r>
      <w:r w:rsidR="002149E0">
        <w:rPr>
          <w:bCs/>
          <w:noProof w:val="0"/>
          <w:szCs w:val="22"/>
        </w:rPr>
        <w:t>made</w:t>
      </w:r>
      <w:r w:rsidRPr="00FA070B">
        <w:rPr>
          <w:bCs/>
          <w:noProof w:val="0"/>
          <w:szCs w:val="22"/>
        </w:rPr>
        <w:t xml:space="preserve"> with</w:t>
      </w:r>
      <w:r w:rsidR="002C0D69">
        <w:rPr>
          <w:bCs/>
          <w:noProof w:val="0"/>
          <w:szCs w:val="22"/>
        </w:rPr>
        <w:t xml:space="preserve"> </w:t>
      </w:r>
      <w:r w:rsidR="006F716D" w:rsidRPr="006F716D">
        <w:rPr>
          <w:bCs/>
          <w:noProof w:val="0"/>
          <w:color w:val="EE0000"/>
          <w:szCs w:val="22"/>
        </w:rPr>
        <w:t>&lt;</w:t>
      </w:r>
      <w:r w:rsidR="002C0D69">
        <w:rPr>
          <w:bCs/>
          <w:noProof w:val="0"/>
          <w:color w:val="EE0000"/>
          <w:szCs w:val="22"/>
        </w:rPr>
        <w:t>INS</w:t>
      </w:r>
      <w:r w:rsidR="00B70C95">
        <w:rPr>
          <w:bCs/>
          <w:noProof w:val="0"/>
          <w:color w:val="EE0000"/>
          <w:szCs w:val="22"/>
        </w:rPr>
        <w:t>T</w:t>
      </w:r>
      <w:r w:rsidR="002C0D69">
        <w:rPr>
          <w:bCs/>
          <w:noProof w:val="0"/>
          <w:color w:val="EE0000"/>
          <w:szCs w:val="22"/>
        </w:rPr>
        <w:t>ITUTION</w:t>
      </w:r>
      <w:r w:rsidR="006F716D">
        <w:rPr>
          <w:bCs/>
          <w:noProof w:val="0"/>
          <w:color w:val="EE0000"/>
          <w:szCs w:val="22"/>
        </w:rPr>
        <w:t>&gt;</w:t>
      </w:r>
      <w:r w:rsidR="002C0D69">
        <w:rPr>
          <w:bCs/>
          <w:noProof w:val="0"/>
          <w:color w:val="EE0000"/>
          <w:szCs w:val="22"/>
        </w:rPr>
        <w:t>,</w:t>
      </w:r>
      <w:r w:rsidRPr="002C0D69">
        <w:rPr>
          <w:bCs/>
          <w:noProof w:val="0"/>
          <w:color w:val="EE0000"/>
          <w:szCs w:val="22"/>
        </w:rPr>
        <w:t xml:space="preserve"> </w:t>
      </w:r>
      <w:r>
        <w:rPr>
          <w:bCs/>
          <w:noProof w:val="0"/>
          <w:szCs w:val="22"/>
        </w:rPr>
        <w:t xml:space="preserve">a </w:t>
      </w:r>
      <w:r w:rsidR="006F716D" w:rsidRPr="00923535">
        <w:rPr>
          <w:bCs/>
          <w:noProof w:val="0"/>
          <w:color w:val="EE0000"/>
          <w:szCs w:val="22"/>
        </w:rPr>
        <w:t>&lt;</w:t>
      </w:r>
      <w:r w:rsidRPr="00AE07E9">
        <w:rPr>
          <w:bCs/>
          <w:noProof w:val="0"/>
          <w:color w:val="EE0000"/>
          <w:szCs w:val="22"/>
        </w:rPr>
        <w:t>domestic State institution of higher education</w:t>
      </w:r>
      <w:r w:rsidR="006F716D">
        <w:rPr>
          <w:bCs/>
          <w:noProof w:val="0"/>
          <w:color w:val="EE0000"/>
          <w:szCs w:val="22"/>
        </w:rPr>
        <w:t>&gt;</w:t>
      </w:r>
      <w:r w:rsidRPr="006F716D">
        <w:rPr>
          <w:bCs/>
          <w:noProof w:val="0"/>
          <w:szCs w:val="22"/>
        </w:rPr>
        <w:t>.</w:t>
      </w:r>
      <w:r w:rsidR="002149E0">
        <w:rPr>
          <w:bCs/>
          <w:noProof w:val="0"/>
          <w:color w:val="EE0000"/>
          <w:szCs w:val="22"/>
        </w:rPr>
        <w:t xml:space="preserve"> </w:t>
      </w:r>
      <w:r w:rsidR="002149E0" w:rsidRPr="006F716D">
        <w:rPr>
          <w:bCs/>
          <w:noProof w:val="0"/>
          <w:szCs w:val="22"/>
        </w:rPr>
        <w:t xml:space="preserve">Please see </w:t>
      </w:r>
      <w:r w:rsidR="00464FA5" w:rsidRPr="006F716D">
        <w:rPr>
          <w:bCs/>
          <w:noProof w:val="0"/>
          <w:szCs w:val="22"/>
        </w:rPr>
        <w:t>their</w:t>
      </w:r>
      <w:r w:rsidR="002149E0" w:rsidRPr="006F716D">
        <w:rPr>
          <w:bCs/>
          <w:noProof w:val="0"/>
          <w:szCs w:val="22"/>
        </w:rPr>
        <w:t xml:space="preserve"> separate budget and justification for a detailed explanation of costs</w:t>
      </w:r>
      <w:r w:rsidR="002149E0">
        <w:rPr>
          <w:bCs/>
          <w:noProof w:val="0"/>
          <w:color w:val="EE0000"/>
          <w:szCs w:val="22"/>
        </w:rPr>
        <w:t>.</w:t>
      </w:r>
    </w:p>
    <w:p w14:paraId="6CA6A647" w14:textId="2F519916" w:rsidR="00F34686" w:rsidRPr="005D5AB1" w:rsidRDefault="00177D96" w:rsidP="00AC7BDF">
      <w:pPr>
        <w:pStyle w:val="Heading3"/>
      </w:pPr>
      <w:r w:rsidRPr="005D5AB1">
        <w:t xml:space="preserve">6. </w:t>
      </w:r>
      <w:r w:rsidR="00F34686" w:rsidRPr="005D5AB1">
        <w:t>Equipment or Facility Rental/User Fees</w:t>
      </w:r>
    </w:p>
    <w:p w14:paraId="4B6A8731" w14:textId="659AC164" w:rsidR="00573A05" w:rsidRPr="008229F8" w:rsidRDefault="00F86156" w:rsidP="00F86156">
      <w:pPr>
        <w:rPr>
          <w:rFonts w:cs="Arial"/>
          <w:bCs/>
          <w:color w:val="EE0000"/>
          <w:szCs w:val="22"/>
        </w:rPr>
      </w:pPr>
      <w:r w:rsidRPr="00F86156">
        <w:rPr>
          <w:rFonts w:cs="Arial"/>
          <w:bCs/>
          <w:szCs w:val="22"/>
        </w:rPr>
        <w:t xml:space="preserve">The </w:t>
      </w:r>
      <w:r w:rsidR="006F716D" w:rsidRPr="006F716D">
        <w:rPr>
          <w:rFonts w:cs="Arial"/>
          <w:bCs/>
          <w:color w:val="EE0000"/>
          <w:szCs w:val="22"/>
        </w:rPr>
        <w:t>&lt;</w:t>
      </w:r>
      <w:r w:rsidRPr="00F86156">
        <w:rPr>
          <w:rFonts w:cs="Arial"/>
          <w:bCs/>
          <w:color w:val="EE0000"/>
          <w:szCs w:val="22"/>
        </w:rPr>
        <w:t>EQUIPMENT NAME</w:t>
      </w:r>
      <w:r w:rsidR="006F716D">
        <w:rPr>
          <w:rFonts w:cs="Arial"/>
          <w:bCs/>
          <w:color w:val="EE0000"/>
          <w:szCs w:val="22"/>
        </w:rPr>
        <w:t>&gt;</w:t>
      </w:r>
      <w:r w:rsidR="00356384">
        <w:rPr>
          <w:rFonts w:cs="Arial"/>
          <w:bCs/>
          <w:color w:val="EE0000"/>
          <w:szCs w:val="22"/>
        </w:rPr>
        <w:t xml:space="preserve"> </w:t>
      </w:r>
      <w:r w:rsidRPr="00F86156">
        <w:rPr>
          <w:rFonts w:cs="Arial"/>
          <w:bCs/>
          <w:szCs w:val="22"/>
        </w:rPr>
        <w:t xml:space="preserve">in the </w:t>
      </w:r>
      <w:r w:rsidR="006F716D" w:rsidRPr="006F716D">
        <w:rPr>
          <w:rFonts w:cs="Arial"/>
          <w:bCs/>
          <w:color w:val="EE0000"/>
          <w:szCs w:val="22"/>
        </w:rPr>
        <w:t>&lt;</w:t>
      </w:r>
      <w:r w:rsidRPr="00F86156">
        <w:rPr>
          <w:rFonts w:cs="Arial"/>
          <w:bCs/>
          <w:color w:val="EE0000"/>
          <w:szCs w:val="22"/>
        </w:rPr>
        <w:t>FACILITY NAME</w:t>
      </w:r>
      <w:r w:rsidR="006F716D">
        <w:rPr>
          <w:rFonts w:cs="Arial"/>
          <w:bCs/>
          <w:color w:val="EE0000"/>
          <w:szCs w:val="22"/>
        </w:rPr>
        <w:t>&gt;</w:t>
      </w:r>
      <w:r w:rsidRPr="00F86156">
        <w:rPr>
          <w:rFonts w:cs="Arial"/>
          <w:bCs/>
          <w:color w:val="EE0000"/>
          <w:szCs w:val="22"/>
        </w:rPr>
        <w:t xml:space="preserve"> </w:t>
      </w:r>
      <w:r w:rsidRPr="00F86156">
        <w:rPr>
          <w:rFonts w:cs="Arial"/>
          <w:bCs/>
          <w:szCs w:val="22"/>
        </w:rPr>
        <w:t xml:space="preserve">at Iowa State University will be used to </w:t>
      </w:r>
      <w:r w:rsidR="00F77575">
        <w:rPr>
          <w:rFonts w:cs="Arial"/>
          <w:bCs/>
          <w:color w:val="EE0000"/>
          <w:szCs w:val="22"/>
        </w:rPr>
        <w:t>&lt;</w:t>
      </w:r>
      <w:r w:rsidR="006F716D">
        <w:rPr>
          <w:rFonts w:cs="Arial"/>
          <w:bCs/>
          <w:color w:val="EE0000"/>
          <w:szCs w:val="22"/>
        </w:rPr>
        <w:t>DETAILS OF USE</w:t>
      </w:r>
      <w:r w:rsidR="00F77575">
        <w:rPr>
          <w:rFonts w:cs="Arial"/>
          <w:bCs/>
          <w:color w:val="EE0000"/>
          <w:szCs w:val="22"/>
        </w:rPr>
        <w:t>&gt;</w:t>
      </w:r>
      <w:r w:rsidRPr="00F86156">
        <w:rPr>
          <w:rFonts w:cs="Arial"/>
          <w:bCs/>
          <w:color w:val="EE0000"/>
          <w:szCs w:val="22"/>
        </w:rPr>
        <w:t xml:space="preserve">. </w:t>
      </w:r>
      <w:r w:rsidRPr="00F86156">
        <w:rPr>
          <w:rFonts w:cs="Arial"/>
          <w:bCs/>
          <w:szCs w:val="22"/>
        </w:rPr>
        <w:t xml:space="preserve">The project will require approximately </w:t>
      </w:r>
      <w:r w:rsidR="002A67F5" w:rsidRPr="002A67F5">
        <w:rPr>
          <w:color w:val="EE0000"/>
        </w:rPr>
        <w:t>&lt;XX&gt;</w:t>
      </w:r>
      <w:r w:rsidRPr="00F86156">
        <w:rPr>
          <w:rFonts w:cs="Arial"/>
          <w:bCs/>
          <w:color w:val="EE0000"/>
          <w:szCs w:val="22"/>
        </w:rPr>
        <w:t xml:space="preserve"> </w:t>
      </w:r>
      <w:r w:rsidRPr="00F86156">
        <w:rPr>
          <w:rFonts w:cs="Arial"/>
          <w:bCs/>
          <w:szCs w:val="22"/>
        </w:rPr>
        <w:t xml:space="preserve">hours at the current rate </w:t>
      </w:r>
      <w:r w:rsidRPr="006F716D">
        <w:rPr>
          <w:rFonts w:cs="Arial"/>
          <w:bCs/>
          <w:szCs w:val="22"/>
        </w:rPr>
        <w:t>of $</w:t>
      </w:r>
      <w:r w:rsidR="006F716D">
        <w:rPr>
          <w:rFonts w:cs="Arial"/>
          <w:bCs/>
          <w:color w:val="EE0000"/>
          <w:szCs w:val="22"/>
        </w:rPr>
        <w:t>&lt;</w:t>
      </w:r>
      <w:r w:rsidRPr="00F86156">
        <w:rPr>
          <w:rFonts w:cs="Arial"/>
          <w:bCs/>
          <w:color w:val="EE0000"/>
          <w:szCs w:val="22"/>
        </w:rPr>
        <w:t>X</w:t>
      </w:r>
      <w:r w:rsidR="006F716D">
        <w:rPr>
          <w:rFonts w:cs="Arial"/>
          <w:bCs/>
          <w:color w:val="EE0000"/>
          <w:szCs w:val="22"/>
        </w:rPr>
        <w:t>X&gt;</w:t>
      </w:r>
      <w:r w:rsidRPr="006F716D">
        <w:rPr>
          <w:rFonts w:cs="Arial"/>
          <w:bCs/>
          <w:szCs w:val="22"/>
        </w:rPr>
        <w:t>/hour</w:t>
      </w:r>
      <w:r w:rsidRPr="00F86156">
        <w:rPr>
          <w:rFonts w:cs="Arial"/>
          <w:bCs/>
          <w:color w:val="EE0000"/>
          <w:szCs w:val="22"/>
        </w:rPr>
        <w:t xml:space="preserve"> </w:t>
      </w:r>
      <w:r w:rsidRPr="006F716D">
        <w:rPr>
          <w:rFonts w:cs="Arial"/>
          <w:bCs/>
          <w:szCs w:val="22"/>
        </w:rPr>
        <w:t>($</w:t>
      </w:r>
      <w:r w:rsidR="006F716D">
        <w:rPr>
          <w:rFonts w:cs="Arial"/>
          <w:bCs/>
          <w:color w:val="EE0000"/>
          <w:szCs w:val="22"/>
        </w:rPr>
        <w:t>&lt;</w:t>
      </w:r>
      <w:r w:rsidRPr="00F86156">
        <w:rPr>
          <w:rFonts w:cs="Arial"/>
          <w:bCs/>
          <w:color w:val="EE0000"/>
          <w:szCs w:val="22"/>
        </w:rPr>
        <w:t>X,XXX</w:t>
      </w:r>
      <w:r w:rsidR="006F716D">
        <w:rPr>
          <w:rFonts w:cs="Arial"/>
          <w:bCs/>
          <w:color w:val="EE0000"/>
          <w:szCs w:val="22"/>
        </w:rPr>
        <w:t>&gt;</w:t>
      </w:r>
      <w:r w:rsidRPr="006F716D">
        <w:rPr>
          <w:rFonts w:cs="Arial"/>
          <w:bCs/>
          <w:szCs w:val="22"/>
        </w:rPr>
        <w:t>)</w:t>
      </w:r>
      <w:r w:rsidRPr="00F86156">
        <w:rPr>
          <w:rFonts w:cs="Arial"/>
          <w:bCs/>
          <w:color w:val="EE0000"/>
          <w:szCs w:val="22"/>
        </w:rPr>
        <w:t>.</w:t>
      </w:r>
    </w:p>
    <w:p w14:paraId="259E2958" w14:textId="21F22BE1" w:rsidR="002C4DBC" w:rsidRPr="008229F8" w:rsidRDefault="00573A05" w:rsidP="008C17FB">
      <w:pPr>
        <w:rPr>
          <w:rFonts w:cs="Arial"/>
          <w:bCs/>
          <w:color w:val="EE0000"/>
          <w:szCs w:val="22"/>
        </w:rPr>
      </w:pPr>
      <w:r>
        <w:rPr>
          <w:rFonts w:cs="Arial"/>
          <w:bCs/>
          <w:szCs w:val="22"/>
        </w:rPr>
        <w:t>Facility Use Fee</w:t>
      </w:r>
      <w:r w:rsidR="00F86156" w:rsidRPr="00F86156">
        <w:rPr>
          <w:rFonts w:cs="Arial"/>
          <w:bCs/>
          <w:szCs w:val="22"/>
        </w:rPr>
        <w:t xml:space="preserve"> </w:t>
      </w:r>
      <w:r w:rsidR="00F86156" w:rsidRPr="006F716D">
        <w:rPr>
          <w:rFonts w:cs="Arial"/>
          <w:bCs/>
          <w:szCs w:val="22"/>
        </w:rPr>
        <w:t>($</w:t>
      </w:r>
      <w:r w:rsidR="006F716D" w:rsidRPr="006F716D">
        <w:rPr>
          <w:rFonts w:cs="Arial"/>
          <w:bCs/>
          <w:color w:val="EE0000"/>
          <w:szCs w:val="22"/>
        </w:rPr>
        <w:t>&lt;X</w:t>
      </w:r>
      <w:r w:rsidRPr="00573A05">
        <w:rPr>
          <w:rFonts w:cs="Arial"/>
          <w:bCs/>
          <w:color w:val="EE0000"/>
          <w:szCs w:val="22"/>
        </w:rPr>
        <w:t>XXX</w:t>
      </w:r>
      <w:r w:rsidR="00F86156" w:rsidRPr="006F716D">
        <w:rPr>
          <w:rFonts w:cs="Arial"/>
          <w:bCs/>
          <w:szCs w:val="22"/>
        </w:rPr>
        <w:t>):</w:t>
      </w:r>
      <w:r w:rsidR="00F86156" w:rsidRPr="00F86156">
        <w:rPr>
          <w:rFonts w:cs="Arial"/>
          <w:bCs/>
          <w:color w:val="EE0000"/>
          <w:szCs w:val="22"/>
        </w:rPr>
        <w:t xml:space="preserve"> </w:t>
      </w:r>
      <w:r w:rsidR="00F86156" w:rsidRPr="00F86156">
        <w:rPr>
          <w:rFonts w:cs="Arial"/>
          <w:bCs/>
          <w:szCs w:val="22"/>
        </w:rPr>
        <w:t xml:space="preserve">Funds are requested for space utilization in the </w:t>
      </w:r>
      <w:r w:rsidR="006F716D" w:rsidRPr="006F716D">
        <w:rPr>
          <w:rFonts w:cs="Arial"/>
          <w:bCs/>
          <w:color w:val="EE0000"/>
          <w:szCs w:val="22"/>
        </w:rPr>
        <w:t>&lt;</w:t>
      </w:r>
      <w:r w:rsidRPr="006F716D">
        <w:rPr>
          <w:rFonts w:cs="Arial"/>
          <w:bCs/>
          <w:color w:val="EE0000"/>
          <w:szCs w:val="22"/>
        </w:rPr>
        <w:t>DEPARTMENT/ FACILITY NAME</w:t>
      </w:r>
      <w:r w:rsidR="006F716D">
        <w:rPr>
          <w:rFonts w:cs="Arial"/>
          <w:bCs/>
          <w:color w:val="EE0000"/>
          <w:szCs w:val="22"/>
        </w:rPr>
        <w:t>&gt;</w:t>
      </w:r>
      <w:r w:rsidR="00F86156" w:rsidRPr="00F86156">
        <w:rPr>
          <w:rFonts w:cs="Arial"/>
          <w:bCs/>
          <w:szCs w:val="22"/>
        </w:rPr>
        <w:t xml:space="preserve"> to </w:t>
      </w:r>
      <w:r w:rsidR="00F77575">
        <w:rPr>
          <w:rFonts w:cs="Arial"/>
          <w:bCs/>
          <w:color w:val="EE0000"/>
          <w:szCs w:val="22"/>
        </w:rPr>
        <w:t>&lt;</w:t>
      </w:r>
      <w:r w:rsidR="006F716D" w:rsidRPr="00573A05">
        <w:rPr>
          <w:rFonts w:cs="Arial"/>
          <w:bCs/>
          <w:color w:val="EE0000"/>
          <w:szCs w:val="22"/>
        </w:rPr>
        <w:t>DETAILS</w:t>
      </w:r>
      <w:r w:rsidR="006F716D">
        <w:rPr>
          <w:rFonts w:cs="Arial"/>
          <w:bCs/>
          <w:color w:val="EE0000"/>
          <w:szCs w:val="22"/>
        </w:rPr>
        <w:t xml:space="preserve"> OF USE</w:t>
      </w:r>
      <w:r w:rsidR="00F77575">
        <w:rPr>
          <w:rFonts w:cs="Arial"/>
          <w:bCs/>
          <w:color w:val="EE0000"/>
          <w:szCs w:val="22"/>
        </w:rPr>
        <w:t>&gt;</w:t>
      </w:r>
      <w:r w:rsidR="00F86156" w:rsidRPr="00F86156">
        <w:rPr>
          <w:rFonts w:cs="Arial"/>
          <w:bCs/>
          <w:color w:val="EE0000"/>
          <w:szCs w:val="22"/>
        </w:rPr>
        <w:t xml:space="preserve"> </w:t>
      </w:r>
      <w:r w:rsidRPr="006F716D">
        <w:rPr>
          <w:rFonts w:cs="Arial"/>
          <w:bCs/>
          <w:szCs w:val="22"/>
        </w:rPr>
        <w:t>(</w:t>
      </w:r>
      <w:r w:rsidR="00F86156" w:rsidRPr="006F716D">
        <w:rPr>
          <w:rFonts w:cs="Arial"/>
          <w:bCs/>
          <w:szCs w:val="22"/>
        </w:rPr>
        <w:t>including set up, equipment use, personnel assistance, and sanitation).</w:t>
      </w:r>
    </w:p>
    <w:p w14:paraId="0ACAA45A" w14:textId="23496B69" w:rsidR="008C00AE" w:rsidRPr="008229F8" w:rsidRDefault="008C00AE" w:rsidP="00AC7BDF">
      <w:pPr>
        <w:pStyle w:val="Heading3"/>
      </w:pPr>
      <w:r w:rsidRPr="00F86D54">
        <w:t>7. Alterations and Renovations</w:t>
      </w:r>
    </w:p>
    <w:p w14:paraId="350498CB" w14:textId="52AA5B48" w:rsidR="007F4C6A" w:rsidRPr="008229F8" w:rsidRDefault="00177D96" w:rsidP="00AC7BDF">
      <w:pPr>
        <w:pStyle w:val="Heading3"/>
      </w:pPr>
      <w:r w:rsidRPr="005D5AB1">
        <w:lastRenderedPageBreak/>
        <w:t xml:space="preserve">8. </w:t>
      </w:r>
      <w:r w:rsidR="007F4C6A" w:rsidRPr="005D5AB1">
        <w:t>O</w:t>
      </w:r>
      <w:r w:rsidRPr="005D5AB1">
        <w:t>ther Direct Costs</w:t>
      </w:r>
    </w:p>
    <w:p w14:paraId="7D4B4682" w14:textId="41D7A597" w:rsidR="00D2605A" w:rsidRPr="00212A45" w:rsidRDefault="00D2605A" w:rsidP="00D2605A">
      <w:pPr>
        <w:rPr>
          <w:rFonts w:cs="Arial"/>
          <w:szCs w:val="22"/>
          <w:u w:val="single"/>
        </w:rPr>
      </w:pPr>
      <w:r w:rsidRPr="00212A45">
        <w:rPr>
          <w:rFonts w:cs="Arial"/>
          <w:szCs w:val="22"/>
          <w:u w:val="single"/>
        </w:rPr>
        <w:t>Tuition</w:t>
      </w:r>
    </w:p>
    <w:p w14:paraId="6146DA70" w14:textId="6C7CC593" w:rsidR="00D2605A" w:rsidRDefault="00D2605A" w:rsidP="00D2605A">
      <w:pPr>
        <w:rPr>
          <w:rFonts w:cs="Arial"/>
          <w:szCs w:val="22"/>
        </w:rPr>
      </w:pPr>
      <w:r w:rsidRPr="009F20A9">
        <w:rPr>
          <w:rFonts w:cs="Arial"/>
          <w:szCs w:val="22"/>
        </w:rPr>
        <w:t>Per University policy, tuition remission is being requested for the graduate students, commensurate with their time on the project.</w:t>
      </w:r>
    </w:p>
    <w:p w14:paraId="7CDE230C" w14:textId="3291BE96" w:rsidR="005D5AB1" w:rsidRDefault="00B37C57" w:rsidP="00D2605A">
      <w:pPr>
        <w:rPr>
          <w:rFonts w:cs="Arial"/>
          <w:color w:val="EE0000"/>
          <w:szCs w:val="22"/>
        </w:rPr>
      </w:pPr>
      <w:r>
        <w:rPr>
          <w:rFonts w:cs="Arial"/>
          <w:color w:val="EE0000"/>
          <w:szCs w:val="22"/>
          <w:u w:val="single"/>
        </w:rPr>
        <w:t>Other</w:t>
      </w:r>
      <w:r w:rsidR="00DF3366">
        <w:rPr>
          <w:rFonts w:cs="Arial"/>
          <w:color w:val="EE0000"/>
          <w:szCs w:val="22"/>
          <w:u w:val="single"/>
        </w:rPr>
        <w:t>-</w:t>
      </w:r>
      <w:r w:rsidR="00D531B6" w:rsidRPr="00D1018E">
        <w:rPr>
          <w:rFonts w:cs="Arial"/>
          <w:color w:val="EE0000"/>
          <w:szCs w:val="22"/>
          <w:u w:val="single"/>
        </w:rPr>
        <w:t>Animal Costs</w:t>
      </w:r>
    </w:p>
    <w:p w14:paraId="7636D20D" w14:textId="0648C640" w:rsidR="00D531B6" w:rsidRDefault="00B37C57" w:rsidP="002A67F5">
      <w:pPr>
        <w:spacing w:after="0"/>
        <w:rPr>
          <w:rFonts w:cs="Arial"/>
          <w:color w:val="EE0000"/>
          <w:szCs w:val="22"/>
        </w:rPr>
      </w:pPr>
      <w:r>
        <w:rPr>
          <w:rFonts w:cs="Arial"/>
          <w:color w:val="EE0000"/>
          <w:szCs w:val="22"/>
        </w:rPr>
        <w:t xml:space="preserve">Per diems: </w:t>
      </w:r>
      <w:r w:rsidR="00D1018E" w:rsidRPr="00D1018E">
        <w:rPr>
          <w:rFonts w:cs="Arial"/>
          <w:color w:val="EE0000"/>
          <w:szCs w:val="22"/>
        </w:rPr>
        <w:t>Funds are requested as follows</w:t>
      </w:r>
      <w:r w:rsidR="00D531B6" w:rsidRPr="00D1018E">
        <w:rPr>
          <w:rFonts w:cs="Arial"/>
          <w:color w:val="EE0000"/>
          <w:szCs w:val="22"/>
        </w:rPr>
        <w:t xml:space="preserve"> </w:t>
      </w:r>
      <w:r w:rsidR="00923535">
        <w:rPr>
          <w:rFonts w:cs="Arial"/>
          <w:color w:val="EE0000"/>
          <w:szCs w:val="22"/>
        </w:rPr>
        <w:t>&lt;</w:t>
      </w:r>
      <w:r w:rsidR="00DF3366" w:rsidRPr="00D1018E">
        <w:rPr>
          <w:rFonts w:cs="Arial"/>
          <w:color w:val="EE0000"/>
          <w:szCs w:val="22"/>
        </w:rPr>
        <w:t>DESCRIPTION OF ANIMAL PER DIEM</w:t>
      </w:r>
      <w:r w:rsidR="00923535">
        <w:rPr>
          <w:rFonts w:cs="Arial"/>
          <w:color w:val="EE0000"/>
          <w:szCs w:val="22"/>
        </w:rPr>
        <w:t>&gt;</w:t>
      </w:r>
      <w:r w:rsidR="00D531B6" w:rsidRPr="00D1018E">
        <w:rPr>
          <w:rFonts w:cs="Arial"/>
          <w:color w:val="EE0000"/>
          <w:szCs w:val="22"/>
        </w:rPr>
        <w:t>.</w:t>
      </w:r>
    </w:p>
    <w:p w14:paraId="12EA86AB" w14:textId="09B4923D" w:rsidR="00177D96" w:rsidRPr="00D1018E" w:rsidRDefault="00B37C57" w:rsidP="00D2605A">
      <w:pPr>
        <w:rPr>
          <w:rFonts w:cs="Arial"/>
          <w:color w:val="EE0000"/>
          <w:szCs w:val="22"/>
        </w:rPr>
      </w:pPr>
      <w:r>
        <w:rPr>
          <w:rFonts w:cs="Arial"/>
          <w:color w:val="EE0000"/>
          <w:szCs w:val="22"/>
        </w:rPr>
        <w:t>Transport: Shipping/handling/crate costs</w:t>
      </w:r>
    </w:p>
    <w:p w14:paraId="07FC4DEF" w14:textId="33E11FC9" w:rsidR="005E6659" w:rsidRPr="005D5AB1" w:rsidRDefault="005D5AB1" w:rsidP="00D2605A">
      <w:pPr>
        <w:rPr>
          <w:rFonts w:cs="Arial"/>
          <w:color w:val="EE0000"/>
          <w:szCs w:val="22"/>
          <w:u w:val="single"/>
        </w:rPr>
      </w:pPr>
      <w:r w:rsidRPr="005D5AB1">
        <w:rPr>
          <w:rFonts w:cs="Arial"/>
          <w:color w:val="EE0000"/>
          <w:szCs w:val="22"/>
          <w:u w:val="single"/>
        </w:rPr>
        <w:t>Human Fetal Tissue Costs</w:t>
      </w:r>
      <w:r>
        <w:rPr>
          <w:rFonts w:cs="Arial"/>
          <w:color w:val="EE0000"/>
          <w:szCs w:val="22"/>
          <w:u w:val="single"/>
        </w:rPr>
        <w:t xml:space="preserve"> $$/year</w:t>
      </w:r>
    </w:p>
    <w:p w14:paraId="48F1E55B" w14:textId="47CDD917" w:rsidR="005D5AB1" w:rsidRPr="008229F8" w:rsidRDefault="00212A45" w:rsidP="00D2605A">
      <w:pPr>
        <w:rPr>
          <w:rFonts w:cs="Arial"/>
          <w:color w:val="0000FF"/>
          <w:szCs w:val="22"/>
        </w:rPr>
      </w:pPr>
      <w:r>
        <w:rPr>
          <w:rFonts w:cs="Arial"/>
          <w:color w:val="0000FF"/>
          <w:szCs w:val="22"/>
        </w:rPr>
        <w:t>[</w:t>
      </w:r>
      <w:r w:rsidR="007D3674" w:rsidRPr="00717D81">
        <w:rPr>
          <w:rFonts w:cs="Arial"/>
          <w:color w:val="0000FF"/>
          <w:szCs w:val="22"/>
        </w:rPr>
        <w:t>Special Instructions for Applications Proposing the Use of Human Fetal Tissue: If the use of human fetal tissue obtained from elective abortions (HFT) (as </w:t>
      </w:r>
      <w:hyperlink r:id="rId10" w:anchor="Human3" w:history="1">
        <w:r w:rsidR="007D3674" w:rsidRPr="00717D81">
          <w:rPr>
            <w:rStyle w:val="Hyperlink"/>
            <w:rFonts w:cs="Arial"/>
            <w:color w:val="0000FF"/>
            <w:szCs w:val="22"/>
          </w:rPr>
          <w:t>defined in the NIH Grants Policy Statement</w:t>
        </w:r>
      </w:hyperlink>
      <w:r w:rsidR="007D3674" w:rsidRPr="00717D81">
        <w:rPr>
          <w:rFonts w:cs="Arial"/>
          <w:color w:val="0000FF"/>
          <w:szCs w:val="22"/>
        </w:rPr>
        <w:t>) is included in the proposed application include a detailed justification including the quantity, type(s), and source(s) of the HFT, including the stage of fetal development. This information must be included if costs for the HFT are assigned to the grant or if the HFT is acquired under the grant at no cost.</w:t>
      </w:r>
      <w:r>
        <w:rPr>
          <w:rFonts w:cs="Arial"/>
          <w:color w:val="0000FF"/>
          <w:szCs w:val="22"/>
        </w:rPr>
        <w:t>]</w:t>
      </w:r>
    </w:p>
    <w:p w14:paraId="0CAC8E26" w14:textId="07823E00" w:rsidR="00D1018E" w:rsidRDefault="00AA7DB1" w:rsidP="00D2605A">
      <w:pPr>
        <w:rPr>
          <w:rFonts w:cs="Arial"/>
          <w:color w:val="EE0000"/>
          <w:szCs w:val="22"/>
          <w:u w:val="single"/>
        </w:rPr>
      </w:pPr>
      <w:r>
        <w:rPr>
          <w:rFonts w:cs="Arial"/>
          <w:color w:val="EE0000"/>
          <w:szCs w:val="22"/>
          <w:u w:val="single"/>
        </w:rPr>
        <w:t>Other- Facility Fees $</w:t>
      </w:r>
      <w:r w:rsidR="00923535">
        <w:rPr>
          <w:rFonts w:cs="Arial"/>
          <w:color w:val="EE0000"/>
          <w:szCs w:val="22"/>
          <w:u w:val="single"/>
        </w:rPr>
        <w:t>&lt;XXXX&gt;</w:t>
      </w:r>
      <w:r>
        <w:rPr>
          <w:rFonts w:cs="Arial"/>
          <w:color w:val="EE0000"/>
          <w:szCs w:val="22"/>
          <w:u w:val="single"/>
        </w:rPr>
        <w:t>/year OR if different across years: example: $</w:t>
      </w:r>
      <w:r w:rsidR="00923535">
        <w:rPr>
          <w:rFonts w:cs="Arial"/>
          <w:color w:val="EE0000"/>
          <w:szCs w:val="22"/>
          <w:u w:val="single"/>
        </w:rPr>
        <w:t>&lt;XXXX&gt;</w:t>
      </w:r>
      <w:r>
        <w:rPr>
          <w:rFonts w:cs="Arial"/>
          <w:color w:val="EE0000"/>
          <w:szCs w:val="22"/>
          <w:u w:val="single"/>
        </w:rPr>
        <w:t>/Yr in Y1-Y3; $</w:t>
      </w:r>
      <w:r w:rsidR="00923535">
        <w:rPr>
          <w:rFonts w:cs="Arial"/>
          <w:color w:val="EE0000"/>
          <w:szCs w:val="22"/>
          <w:u w:val="single"/>
        </w:rPr>
        <w:t>&lt;XXXX&gt;</w:t>
      </w:r>
      <w:r>
        <w:rPr>
          <w:rFonts w:cs="Arial"/>
          <w:color w:val="EE0000"/>
          <w:szCs w:val="22"/>
          <w:u w:val="single"/>
        </w:rPr>
        <w:t>/ Yr in Y4-Y5</w:t>
      </w:r>
    </w:p>
    <w:p w14:paraId="1F6DF73F" w14:textId="198FCA32" w:rsidR="007E4B1F" w:rsidRDefault="00212A45" w:rsidP="007E4B1F">
      <w:pPr>
        <w:spacing w:before="120"/>
        <w:rPr>
          <w:rFonts w:cs="Arial"/>
          <w:bCs/>
          <w:color w:val="0000FF"/>
          <w:szCs w:val="22"/>
        </w:rPr>
      </w:pPr>
      <w:r>
        <w:rPr>
          <w:rFonts w:cs="Arial"/>
          <w:bCs/>
          <w:color w:val="0000FF"/>
          <w:szCs w:val="22"/>
        </w:rPr>
        <w:t>[</w:t>
      </w:r>
      <w:r w:rsidR="007E4B1F" w:rsidRPr="002A5605">
        <w:rPr>
          <w:rFonts w:cs="Arial"/>
          <w:bCs/>
          <w:color w:val="0000FF"/>
          <w:szCs w:val="22"/>
        </w:rPr>
        <w:t>CATEGORY EXAMPLES BELOW</w:t>
      </w:r>
      <w:r w:rsidR="007E4B1F">
        <w:rPr>
          <w:rFonts w:cs="Arial"/>
          <w:bCs/>
          <w:color w:val="0000FF"/>
          <w:szCs w:val="22"/>
        </w:rPr>
        <w:t xml:space="preserve">. Indicate cost per category or parse per year if different across year(s). </w:t>
      </w:r>
      <w:r w:rsidR="002F1048">
        <w:rPr>
          <w:rFonts w:cs="Arial"/>
          <w:bCs/>
          <w:color w:val="0000FF"/>
          <w:szCs w:val="22"/>
        </w:rPr>
        <w:t>Common ISU facilities are shown below, but update per proposal needs.</w:t>
      </w:r>
      <w:r>
        <w:rPr>
          <w:rFonts w:cs="Arial"/>
          <w:bCs/>
          <w:color w:val="0000FF"/>
          <w:szCs w:val="22"/>
        </w:rPr>
        <w:t>]</w:t>
      </w:r>
    </w:p>
    <w:p w14:paraId="21601CBE" w14:textId="2A5A5398" w:rsidR="00AA7DB1" w:rsidRPr="008C00AE" w:rsidRDefault="00AA7DB1" w:rsidP="008229F8">
      <w:pPr>
        <w:spacing w:after="0"/>
        <w:rPr>
          <w:rFonts w:cs="Arial"/>
          <w:color w:val="EE0000"/>
          <w:szCs w:val="22"/>
        </w:rPr>
      </w:pPr>
      <w:r w:rsidRPr="008C00AE">
        <w:rPr>
          <w:rFonts w:cs="Arial"/>
          <w:color w:val="EE0000"/>
          <w:szCs w:val="22"/>
        </w:rPr>
        <w:t>DNA Facility</w:t>
      </w:r>
    </w:p>
    <w:p w14:paraId="232F1321" w14:textId="52D21E26" w:rsidR="00AA7DB1" w:rsidRPr="008C00AE" w:rsidRDefault="00AA7DB1" w:rsidP="008229F8">
      <w:pPr>
        <w:spacing w:after="0"/>
        <w:rPr>
          <w:rFonts w:cs="Arial"/>
          <w:color w:val="EE0000"/>
          <w:szCs w:val="22"/>
        </w:rPr>
      </w:pPr>
      <w:r w:rsidRPr="008C00AE">
        <w:rPr>
          <w:rFonts w:cs="Arial"/>
          <w:color w:val="EE0000"/>
          <w:szCs w:val="22"/>
        </w:rPr>
        <w:t>Genome Informatics Facility</w:t>
      </w:r>
    </w:p>
    <w:p w14:paraId="219D0DE2" w14:textId="140AC219" w:rsidR="00AA7DB1" w:rsidRDefault="00AA7DB1" w:rsidP="008229F8">
      <w:pPr>
        <w:spacing w:after="0"/>
        <w:rPr>
          <w:rFonts w:cs="Arial"/>
          <w:color w:val="EE0000"/>
          <w:szCs w:val="22"/>
        </w:rPr>
      </w:pPr>
      <w:r w:rsidRPr="008C00AE">
        <w:rPr>
          <w:rFonts w:cs="Arial"/>
          <w:color w:val="EE0000"/>
          <w:szCs w:val="22"/>
        </w:rPr>
        <w:t>Flow Cytometry Facility</w:t>
      </w:r>
    </w:p>
    <w:p w14:paraId="51A2C0DB" w14:textId="64CC5454" w:rsidR="002A5605" w:rsidRPr="008229F8" w:rsidRDefault="008C00AE" w:rsidP="00D2605A">
      <w:pPr>
        <w:rPr>
          <w:rFonts w:cs="Arial"/>
          <w:color w:val="EE0000"/>
          <w:szCs w:val="22"/>
        </w:rPr>
      </w:pPr>
      <w:r>
        <w:rPr>
          <w:rFonts w:cs="Arial"/>
          <w:color w:val="EE0000"/>
          <w:szCs w:val="22"/>
        </w:rPr>
        <w:t>Other Non-ISU Service Fees</w:t>
      </w:r>
      <w:r w:rsidR="002F1048">
        <w:rPr>
          <w:rFonts w:cs="Arial"/>
          <w:color w:val="EE0000"/>
          <w:szCs w:val="22"/>
        </w:rPr>
        <w:t xml:space="preserve"> (list facility/company and/or service)</w:t>
      </w:r>
    </w:p>
    <w:p w14:paraId="673958AB" w14:textId="77777777" w:rsidR="00E224CE" w:rsidRPr="00E224CE" w:rsidRDefault="00E224CE" w:rsidP="00E224CE">
      <w:pPr>
        <w:rPr>
          <w:rFonts w:cs="Arial"/>
          <w:szCs w:val="22"/>
          <w:u w:val="single"/>
        </w:rPr>
      </w:pPr>
      <w:r w:rsidRPr="00E224CE">
        <w:rPr>
          <w:rFonts w:cs="Arial"/>
          <w:szCs w:val="22"/>
          <w:u w:val="single"/>
        </w:rPr>
        <w:t>Data Management and Sharing Justification</w:t>
      </w:r>
    </w:p>
    <w:p w14:paraId="1E0B8A77" w14:textId="77777777" w:rsidR="00E224CE" w:rsidRPr="00E224CE" w:rsidRDefault="00E224CE" w:rsidP="00E224CE">
      <w:pPr>
        <w:jc w:val="both"/>
        <w:rPr>
          <w:rFonts w:cs="Arial"/>
          <w:szCs w:val="22"/>
        </w:rPr>
      </w:pPr>
      <w:r w:rsidRPr="00E224CE">
        <w:rPr>
          <w:rFonts w:cs="Arial"/>
          <w:szCs w:val="22"/>
        </w:rPr>
        <w:t>Funds are not anticipated to be needed for data management and sharing. Please reference the included Data Management and Sharing Plan.</w:t>
      </w:r>
    </w:p>
    <w:p w14:paraId="4A9F5054" w14:textId="71D15007" w:rsidR="00E224CE" w:rsidRPr="00D24D1B" w:rsidRDefault="00D24D1B" w:rsidP="00E224CE">
      <w:pPr>
        <w:rPr>
          <w:rFonts w:cs="Arial"/>
          <w:color w:val="3333FF"/>
          <w:szCs w:val="22"/>
        </w:rPr>
      </w:pPr>
      <w:r w:rsidRPr="00D24D1B">
        <w:rPr>
          <w:rFonts w:cs="Arial"/>
          <w:color w:val="3333FF"/>
          <w:szCs w:val="22"/>
        </w:rPr>
        <w:t>[</w:t>
      </w:r>
      <w:r w:rsidR="00E224CE" w:rsidRPr="00D24D1B">
        <w:rPr>
          <w:rFonts w:cs="Arial"/>
          <w:color w:val="3333FF"/>
          <w:szCs w:val="22"/>
        </w:rPr>
        <w:t>-OR-</w:t>
      </w:r>
      <w:r w:rsidRPr="00D24D1B">
        <w:rPr>
          <w:rFonts w:cs="Arial"/>
          <w:color w:val="3333FF"/>
          <w:szCs w:val="22"/>
        </w:rPr>
        <w:t>]</w:t>
      </w:r>
    </w:p>
    <w:p w14:paraId="5D6F1438" w14:textId="37A8290C" w:rsidR="007F4C6A" w:rsidRPr="008229F8" w:rsidRDefault="008C00AE" w:rsidP="00D2605A">
      <w:pPr>
        <w:rPr>
          <w:rFonts w:cs="Arial"/>
          <w:color w:val="EE0000"/>
          <w:szCs w:val="22"/>
        </w:rPr>
      </w:pPr>
      <w:r w:rsidRPr="00D24D1B">
        <w:rPr>
          <w:rFonts w:cs="Arial"/>
          <w:szCs w:val="22"/>
        </w:rPr>
        <w:t xml:space="preserve">Funds are requested for </w:t>
      </w:r>
      <w:r w:rsidR="00F77575">
        <w:rPr>
          <w:rFonts w:cs="Arial"/>
          <w:color w:val="EE0000"/>
          <w:szCs w:val="22"/>
        </w:rPr>
        <w:t>&lt;</w:t>
      </w:r>
      <w:r w:rsidR="00D24D1B">
        <w:rPr>
          <w:rFonts w:cs="Arial"/>
          <w:color w:val="EE0000"/>
          <w:szCs w:val="22"/>
        </w:rPr>
        <w:t>ANTICIPATED COSTS FOR DATA MANAGEMENT AND SHARING NEEDS</w:t>
      </w:r>
      <w:r w:rsidR="00F77575">
        <w:rPr>
          <w:rFonts w:cs="Arial"/>
          <w:color w:val="EE0000"/>
          <w:szCs w:val="22"/>
        </w:rPr>
        <w:t>&gt;</w:t>
      </w:r>
      <w:r w:rsidRPr="00D24D1B">
        <w:rPr>
          <w:rFonts w:cs="Arial"/>
          <w:szCs w:val="22"/>
        </w:rPr>
        <w:t>.</w:t>
      </w:r>
    </w:p>
    <w:p w14:paraId="1E6E6F8E" w14:textId="77777777" w:rsidR="00D2605A" w:rsidRPr="00D73675" w:rsidRDefault="00D2605A" w:rsidP="00AC7BDF">
      <w:pPr>
        <w:pStyle w:val="Heading2"/>
      </w:pPr>
      <w:r w:rsidRPr="00D73675">
        <w:t>Indirect Costs:</w:t>
      </w:r>
    </w:p>
    <w:p w14:paraId="4F638C49" w14:textId="26173EAE" w:rsidR="008C00AE" w:rsidRPr="008B0F9E" w:rsidRDefault="008C00AE" w:rsidP="008C00AE">
      <w:pPr>
        <w:rPr>
          <w:rFonts w:cs="Arial"/>
          <w:szCs w:val="22"/>
        </w:rPr>
      </w:pPr>
      <w:r w:rsidRPr="008B0F9E">
        <w:rPr>
          <w:rFonts w:cs="Arial"/>
          <w:szCs w:val="22"/>
        </w:rPr>
        <w:t>Indirect costs are included at a rate of 55% of modified total direct costs</w:t>
      </w:r>
      <w:r w:rsidR="00F01D80" w:rsidRPr="008B0F9E">
        <w:rPr>
          <w:rFonts w:cs="Arial"/>
          <w:szCs w:val="22"/>
        </w:rPr>
        <w:t xml:space="preserve"> (MTDC)</w:t>
      </w:r>
      <w:r w:rsidRPr="008B0F9E">
        <w:rPr>
          <w:rFonts w:cs="Arial"/>
          <w:szCs w:val="22"/>
        </w:rPr>
        <w:t>, which is Iowa State University’s on-campus negotiated rate for research.</w:t>
      </w:r>
    </w:p>
    <w:p w14:paraId="3909A8E8" w14:textId="77777777" w:rsidR="008C00AE" w:rsidRPr="008B0F9E" w:rsidRDefault="008C00AE" w:rsidP="008C00AE">
      <w:pPr>
        <w:rPr>
          <w:rFonts w:cs="Arial"/>
          <w:szCs w:val="22"/>
        </w:rPr>
      </w:pPr>
      <w:r w:rsidRPr="008B0F9E">
        <w:rPr>
          <w:rFonts w:cs="Arial"/>
          <w:szCs w:val="22"/>
        </w:rPr>
        <w:t>MTDC consists of all salaries and wages, fringe benefits, materials, supplies, services, travel, and subgrant or subcontracts up to the first $50,000 of each subgrant or subcontract (regardless of the period covered by the sub grant or subcontract). MTDC excludes equipment, capital expenditures, charges for patient care, student tuition remission, rental costs of off-site facilities, scholarships and fellowships, as well as the portion of each subgrant and subcontract in excess of $50,000.</w:t>
      </w:r>
    </w:p>
    <w:p w14:paraId="70640E3F" w14:textId="77777777" w:rsidR="00406D95" w:rsidRPr="008B0F9E" w:rsidRDefault="00406D95" w:rsidP="0076098E">
      <w:pPr>
        <w:rPr>
          <w:color w:val="000000" w:themeColor="text1"/>
        </w:rPr>
      </w:pPr>
    </w:p>
    <w:sectPr w:rsidR="00406D95" w:rsidRPr="008B0F9E" w:rsidSect="00270719">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peer, Shanna [AGLS]" w:date="2026-04-02T15:31:00Z" w:initials="SS">
    <w:p w14:paraId="4050E060" w14:textId="77777777" w:rsidR="00E9166D" w:rsidRDefault="00E9166D" w:rsidP="00E9166D">
      <w:pPr>
        <w:pStyle w:val="CommentText"/>
      </w:pPr>
      <w:r>
        <w:rPr>
          <w:rStyle w:val="CommentReference"/>
        </w:rPr>
        <w:annotationRef/>
      </w:r>
      <w:r>
        <w:t>Confirm whether labor cost boilerplate language should be in here.</w:t>
      </w:r>
    </w:p>
  </w:comment>
  <w:comment w:id="1" w:author="Speer, Shanna [AGLS]" w:date="2026-03-19T14:52:00Z" w:initials="SS">
    <w:p w14:paraId="021A46E5" w14:textId="77777777" w:rsidR="00F86D54" w:rsidRDefault="00F86D54" w:rsidP="00F86D54">
      <w:pPr>
        <w:pStyle w:val="CommentText"/>
      </w:pPr>
      <w:r>
        <w:rPr>
          <w:rStyle w:val="CommentReference"/>
        </w:rPr>
        <w:annotationRef/>
      </w:r>
      <w:r>
        <w:t>Look at examples for standard practice.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50E060" w15:done="0"/>
  <w15:commentEx w15:paraId="021A46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94584E" w16cex:dateUtc="2026-04-02T20:31:00Z"/>
  <w16cex:commentExtensible w16cex:durableId="79F2B3AE" w16cex:dateUtc="2026-03-19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50E060" w16cid:durableId="7394584E"/>
  <w16cid:commentId w16cid:paraId="021A46E5" w16cid:durableId="79F2B3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E5426"/>
    <w:multiLevelType w:val="hybridMultilevel"/>
    <w:tmpl w:val="F05A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E527D"/>
    <w:multiLevelType w:val="hybridMultilevel"/>
    <w:tmpl w:val="8C505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FF71F9"/>
    <w:multiLevelType w:val="hybridMultilevel"/>
    <w:tmpl w:val="43B8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D3946"/>
    <w:multiLevelType w:val="hybridMultilevel"/>
    <w:tmpl w:val="DB200EE2"/>
    <w:lvl w:ilvl="0" w:tplc="7130C2AE">
      <w:start w:val="1"/>
      <w:numFmt w:val="bullet"/>
      <w:lvlText w:val=""/>
      <w:lvlJc w:val="left"/>
      <w:pPr>
        <w:ind w:left="1080" w:hanging="360"/>
      </w:pPr>
      <w:rPr>
        <w:rFonts w:ascii="Symbol" w:hAnsi="Symbol"/>
      </w:rPr>
    </w:lvl>
    <w:lvl w:ilvl="1" w:tplc="0D142204">
      <w:start w:val="1"/>
      <w:numFmt w:val="bullet"/>
      <w:lvlText w:val=""/>
      <w:lvlJc w:val="left"/>
      <w:pPr>
        <w:ind w:left="1080" w:hanging="360"/>
      </w:pPr>
      <w:rPr>
        <w:rFonts w:ascii="Symbol" w:hAnsi="Symbol"/>
      </w:rPr>
    </w:lvl>
    <w:lvl w:ilvl="2" w:tplc="6B028524">
      <w:start w:val="1"/>
      <w:numFmt w:val="bullet"/>
      <w:lvlText w:val=""/>
      <w:lvlJc w:val="left"/>
      <w:pPr>
        <w:ind w:left="1080" w:hanging="360"/>
      </w:pPr>
      <w:rPr>
        <w:rFonts w:ascii="Symbol" w:hAnsi="Symbol"/>
      </w:rPr>
    </w:lvl>
    <w:lvl w:ilvl="3" w:tplc="59DA97DE">
      <w:start w:val="1"/>
      <w:numFmt w:val="bullet"/>
      <w:lvlText w:val=""/>
      <w:lvlJc w:val="left"/>
      <w:pPr>
        <w:ind w:left="1080" w:hanging="360"/>
      </w:pPr>
      <w:rPr>
        <w:rFonts w:ascii="Symbol" w:hAnsi="Symbol"/>
      </w:rPr>
    </w:lvl>
    <w:lvl w:ilvl="4" w:tplc="874851B0">
      <w:start w:val="1"/>
      <w:numFmt w:val="bullet"/>
      <w:lvlText w:val=""/>
      <w:lvlJc w:val="left"/>
      <w:pPr>
        <w:ind w:left="1080" w:hanging="360"/>
      </w:pPr>
      <w:rPr>
        <w:rFonts w:ascii="Symbol" w:hAnsi="Symbol"/>
      </w:rPr>
    </w:lvl>
    <w:lvl w:ilvl="5" w:tplc="3A22925E">
      <w:start w:val="1"/>
      <w:numFmt w:val="bullet"/>
      <w:lvlText w:val=""/>
      <w:lvlJc w:val="left"/>
      <w:pPr>
        <w:ind w:left="1080" w:hanging="360"/>
      </w:pPr>
      <w:rPr>
        <w:rFonts w:ascii="Symbol" w:hAnsi="Symbol"/>
      </w:rPr>
    </w:lvl>
    <w:lvl w:ilvl="6" w:tplc="A4921216">
      <w:start w:val="1"/>
      <w:numFmt w:val="bullet"/>
      <w:lvlText w:val=""/>
      <w:lvlJc w:val="left"/>
      <w:pPr>
        <w:ind w:left="1080" w:hanging="360"/>
      </w:pPr>
      <w:rPr>
        <w:rFonts w:ascii="Symbol" w:hAnsi="Symbol"/>
      </w:rPr>
    </w:lvl>
    <w:lvl w:ilvl="7" w:tplc="1AFA426C">
      <w:start w:val="1"/>
      <w:numFmt w:val="bullet"/>
      <w:lvlText w:val=""/>
      <w:lvlJc w:val="left"/>
      <w:pPr>
        <w:ind w:left="1080" w:hanging="360"/>
      </w:pPr>
      <w:rPr>
        <w:rFonts w:ascii="Symbol" w:hAnsi="Symbol"/>
      </w:rPr>
    </w:lvl>
    <w:lvl w:ilvl="8" w:tplc="890051A0">
      <w:start w:val="1"/>
      <w:numFmt w:val="bullet"/>
      <w:lvlText w:val=""/>
      <w:lvlJc w:val="left"/>
      <w:pPr>
        <w:ind w:left="1080" w:hanging="360"/>
      </w:pPr>
      <w:rPr>
        <w:rFonts w:ascii="Symbol" w:hAnsi="Symbol"/>
      </w:rPr>
    </w:lvl>
  </w:abstractNum>
  <w:abstractNum w:abstractNumId="4" w15:restartNumberingAfterBreak="0">
    <w:nsid w:val="6F4877CC"/>
    <w:multiLevelType w:val="hybridMultilevel"/>
    <w:tmpl w:val="A3E8A3F0"/>
    <w:lvl w:ilvl="0" w:tplc="2758DE0A">
      <w:start w:val="1"/>
      <w:numFmt w:val="bullet"/>
      <w:lvlText w:val=""/>
      <w:lvlJc w:val="left"/>
      <w:pPr>
        <w:ind w:left="1440" w:hanging="360"/>
      </w:pPr>
      <w:rPr>
        <w:rFonts w:ascii="Symbol" w:hAnsi="Symbol"/>
      </w:rPr>
    </w:lvl>
    <w:lvl w:ilvl="1" w:tplc="70B2D4B2">
      <w:start w:val="1"/>
      <w:numFmt w:val="bullet"/>
      <w:lvlText w:val=""/>
      <w:lvlJc w:val="left"/>
      <w:pPr>
        <w:ind w:left="2160" w:hanging="360"/>
      </w:pPr>
      <w:rPr>
        <w:rFonts w:ascii="Symbol" w:hAnsi="Symbol"/>
      </w:rPr>
    </w:lvl>
    <w:lvl w:ilvl="2" w:tplc="CC2ADE4E">
      <w:start w:val="1"/>
      <w:numFmt w:val="bullet"/>
      <w:lvlText w:val=""/>
      <w:lvlJc w:val="left"/>
      <w:pPr>
        <w:ind w:left="2880" w:hanging="360"/>
      </w:pPr>
      <w:rPr>
        <w:rFonts w:ascii="Symbol" w:hAnsi="Symbol"/>
      </w:rPr>
    </w:lvl>
    <w:lvl w:ilvl="3" w:tplc="9494672E">
      <w:start w:val="1"/>
      <w:numFmt w:val="bullet"/>
      <w:lvlText w:val=""/>
      <w:lvlJc w:val="left"/>
      <w:pPr>
        <w:ind w:left="1440" w:hanging="360"/>
      </w:pPr>
      <w:rPr>
        <w:rFonts w:ascii="Symbol" w:hAnsi="Symbol"/>
      </w:rPr>
    </w:lvl>
    <w:lvl w:ilvl="4" w:tplc="CE5ACD10">
      <w:start w:val="1"/>
      <w:numFmt w:val="bullet"/>
      <w:lvlText w:val=""/>
      <w:lvlJc w:val="left"/>
      <w:pPr>
        <w:ind w:left="1440" w:hanging="360"/>
      </w:pPr>
      <w:rPr>
        <w:rFonts w:ascii="Symbol" w:hAnsi="Symbol"/>
      </w:rPr>
    </w:lvl>
    <w:lvl w:ilvl="5" w:tplc="982422DE">
      <w:start w:val="1"/>
      <w:numFmt w:val="bullet"/>
      <w:lvlText w:val=""/>
      <w:lvlJc w:val="left"/>
      <w:pPr>
        <w:ind w:left="1440" w:hanging="360"/>
      </w:pPr>
      <w:rPr>
        <w:rFonts w:ascii="Symbol" w:hAnsi="Symbol"/>
      </w:rPr>
    </w:lvl>
    <w:lvl w:ilvl="6" w:tplc="FD2AD7C8">
      <w:start w:val="1"/>
      <w:numFmt w:val="bullet"/>
      <w:lvlText w:val=""/>
      <w:lvlJc w:val="left"/>
      <w:pPr>
        <w:ind w:left="1440" w:hanging="360"/>
      </w:pPr>
      <w:rPr>
        <w:rFonts w:ascii="Symbol" w:hAnsi="Symbol"/>
      </w:rPr>
    </w:lvl>
    <w:lvl w:ilvl="7" w:tplc="C2C6BA0E">
      <w:start w:val="1"/>
      <w:numFmt w:val="bullet"/>
      <w:lvlText w:val=""/>
      <w:lvlJc w:val="left"/>
      <w:pPr>
        <w:ind w:left="1440" w:hanging="360"/>
      </w:pPr>
      <w:rPr>
        <w:rFonts w:ascii="Symbol" w:hAnsi="Symbol"/>
      </w:rPr>
    </w:lvl>
    <w:lvl w:ilvl="8" w:tplc="47422EF6">
      <w:start w:val="1"/>
      <w:numFmt w:val="bullet"/>
      <w:lvlText w:val=""/>
      <w:lvlJc w:val="left"/>
      <w:pPr>
        <w:ind w:left="1440" w:hanging="360"/>
      </w:pPr>
      <w:rPr>
        <w:rFonts w:ascii="Symbol" w:hAnsi="Symbol"/>
      </w:rPr>
    </w:lvl>
  </w:abstractNum>
  <w:num w:numId="1" w16cid:durableId="1394041676">
    <w:abstractNumId w:val="2"/>
  </w:num>
  <w:num w:numId="2" w16cid:durableId="875696528">
    <w:abstractNumId w:val="1"/>
  </w:num>
  <w:num w:numId="3" w16cid:durableId="464397986">
    <w:abstractNumId w:val="0"/>
  </w:num>
  <w:num w:numId="4" w16cid:durableId="1108279493">
    <w:abstractNumId w:val="4"/>
  </w:num>
  <w:num w:numId="5" w16cid:durableId="15977904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peer, Shanna [AGLS]">
    <w15:presenceInfo w15:providerId="None" w15:userId="Speer, Shanna [AG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8A6"/>
    <w:rsid w:val="00081A15"/>
    <w:rsid w:val="00091027"/>
    <w:rsid w:val="000E379A"/>
    <w:rsid w:val="00127277"/>
    <w:rsid w:val="0013796D"/>
    <w:rsid w:val="001429A2"/>
    <w:rsid w:val="0014622E"/>
    <w:rsid w:val="00162EAE"/>
    <w:rsid w:val="001648B7"/>
    <w:rsid w:val="00165D4E"/>
    <w:rsid w:val="00170C1C"/>
    <w:rsid w:val="00177D96"/>
    <w:rsid w:val="001B6878"/>
    <w:rsid w:val="001D0AD8"/>
    <w:rsid w:val="001F7501"/>
    <w:rsid w:val="00212A45"/>
    <w:rsid w:val="002149E0"/>
    <w:rsid w:val="0021609F"/>
    <w:rsid w:val="00265548"/>
    <w:rsid w:val="00270719"/>
    <w:rsid w:val="00296474"/>
    <w:rsid w:val="002A5605"/>
    <w:rsid w:val="002A67F5"/>
    <w:rsid w:val="002C0162"/>
    <w:rsid w:val="002C0B30"/>
    <w:rsid w:val="002C0D69"/>
    <w:rsid w:val="002C4DBC"/>
    <w:rsid w:val="002F1048"/>
    <w:rsid w:val="002F2BCB"/>
    <w:rsid w:val="00302FE4"/>
    <w:rsid w:val="00314BF6"/>
    <w:rsid w:val="00321E4E"/>
    <w:rsid w:val="0032336C"/>
    <w:rsid w:val="00346E86"/>
    <w:rsid w:val="00356384"/>
    <w:rsid w:val="0036648A"/>
    <w:rsid w:val="00382759"/>
    <w:rsid w:val="003870F8"/>
    <w:rsid w:val="003B1260"/>
    <w:rsid w:val="003C4D7C"/>
    <w:rsid w:val="00400909"/>
    <w:rsid w:val="00406D95"/>
    <w:rsid w:val="00416E8F"/>
    <w:rsid w:val="00445448"/>
    <w:rsid w:val="004621D5"/>
    <w:rsid w:val="00462EAD"/>
    <w:rsid w:val="00464FA5"/>
    <w:rsid w:val="0046568D"/>
    <w:rsid w:val="00472A95"/>
    <w:rsid w:val="00486AAE"/>
    <w:rsid w:val="00491F51"/>
    <w:rsid w:val="004D62A0"/>
    <w:rsid w:val="004E7714"/>
    <w:rsid w:val="004F6F30"/>
    <w:rsid w:val="00503A13"/>
    <w:rsid w:val="00515CDC"/>
    <w:rsid w:val="00542E6B"/>
    <w:rsid w:val="0057328F"/>
    <w:rsid w:val="00573A05"/>
    <w:rsid w:val="00582A2D"/>
    <w:rsid w:val="005B51F5"/>
    <w:rsid w:val="005D5AB1"/>
    <w:rsid w:val="005E6659"/>
    <w:rsid w:val="006313D6"/>
    <w:rsid w:val="00665D12"/>
    <w:rsid w:val="006725A9"/>
    <w:rsid w:val="00674717"/>
    <w:rsid w:val="00697DBF"/>
    <w:rsid w:val="006B50BE"/>
    <w:rsid w:val="006F716D"/>
    <w:rsid w:val="00715A01"/>
    <w:rsid w:val="00717D81"/>
    <w:rsid w:val="00744775"/>
    <w:rsid w:val="007557FB"/>
    <w:rsid w:val="0076098E"/>
    <w:rsid w:val="00797DDB"/>
    <w:rsid w:val="007D3674"/>
    <w:rsid w:val="007E4B1F"/>
    <w:rsid w:val="007F4C6A"/>
    <w:rsid w:val="008017DA"/>
    <w:rsid w:val="00802E60"/>
    <w:rsid w:val="008060E5"/>
    <w:rsid w:val="008201CC"/>
    <w:rsid w:val="008229F8"/>
    <w:rsid w:val="00874302"/>
    <w:rsid w:val="00877AD7"/>
    <w:rsid w:val="008B0F9E"/>
    <w:rsid w:val="008C00AE"/>
    <w:rsid w:val="008C17FB"/>
    <w:rsid w:val="008C2AC5"/>
    <w:rsid w:val="00920BC0"/>
    <w:rsid w:val="00923535"/>
    <w:rsid w:val="009258A6"/>
    <w:rsid w:val="00953A67"/>
    <w:rsid w:val="009C39BF"/>
    <w:rsid w:val="009F20A9"/>
    <w:rsid w:val="00A0658C"/>
    <w:rsid w:val="00A25B60"/>
    <w:rsid w:val="00A4337D"/>
    <w:rsid w:val="00AA7DB1"/>
    <w:rsid w:val="00AC6C58"/>
    <w:rsid w:val="00AC7BDF"/>
    <w:rsid w:val="00AE07E9"/>
    <w:rsid w:val="00AE122A"/>
    <w:rsid w:val="00AE3949"/>
    <w:rsid w:val="00B03A82"/>
    <w:rsid w:val="00B14B73"/>
    <w:rsid w:val="00B37C57"/>
    <w:rsid w:val="00B70C95"/>
    <w:rsid w:val="00B84ADA"/>
    <w:rsid w:val="00B95207"/>
    <w:rsid w:val="00B9613E"/>
    <w:rsid w:val="00C07F72"/>
    <w:rsid w:val="00C349F6"/>
    <w:rsid w:val="00C437EA"/>
    <w:rsid w:val="00C82609"/>
    <w:rsid w:val="00CA3100"/>
    <w:rsid w:val="00CD09A9"/>
    <w:rsid w:val="00D06428"/>
    <w:rsid w:val="00D06911"/>
    <w:rsid w:val="00D1018E"/>
    <w:rsid w:val="00D24D1B"/>
    <w:rsid w:val="00D2605A"/>
    <w:rsid w:val="00D531B6"/>
    <w:rsid w:val="00DF3366"/>
    <w:rsid w:val="00DF4BBE"/>
    <w:rsid w:val="00E224CE"/>
    <w:rsid w:val="00E31869"/>
    <w:rsid w:val="00E34C9C"/>
    <w:rsid w:val="00E553AC"/>
    <w:rsid w:val="00E9166D"/>
    <w:rsid w:val="00EC4749"/>
    <w:rsid w:val="00F01D80"/>
    <w:rsid w:val="00F34686"/>
    <w:rsid w:val="00F45472"/>
    <w:rsid w:val="00F65FBA"/>
    <w:rsid w:val="00F77575"/>
    <w:rsid w:val="00F855FB"/>
    <w:rsid w:val="00F86156"/>
    <w:rsid w:val="00F86D54"/>
    <w:rsid w:val="00F9104D"/>
    <w:rsid w:val="00F93E09"/>
    <w:rsid w:val="00F960BC"/>
    <w:rsid w:val="00FC3F73"/>
    <w:rsid w:val="00FE1D14"/>
    <w:rsid w:val="00FE3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581C0"/>
  <w15:chartTrackingRefBased/>
  <w15:docId w15:val="{7E81C13C-55D3-45D6-9A4C-4B9EA726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717"/>
    <w:pPr>
      <w:spacing w:after="240" w:line="240" w:lineRule="auto"/>
    </w:pPr>
    <w:rPr>
      <w:rFonts w:ascii="Arial" w:eastAsia="Times New Roman" w:hAnsi="Arial" w:cs="Symbol"/>
      <w:kern w:val="0"/>
      <w:szCs w:val="20"/>
      <w14:ligatures w14:val="none"/>
    </w:rPr>
  </w:style>
  <w:style w:type="paragraph" w:styleId="Heading1">
    <w:name w:val="heading 1"/>
    <w:basedOn w:val="Normal"/>
    <w:next w:val="Normal"/>
    <w:link w:val="Heading1Char"/>
    <w:qFormat/>
    <w:rsid w:val="00F9104D"/>
    <w:pPr>
      <w:keepNext/>
      <w:outlineLvl w:val="0"/>
    </w:pPr>
    <w:rPr>
      <w:rFonts w:cs="Times New Roman"/>
      <w:b/>
      <w:bCs/>
      <w:szCs w:val="24"/>
    </w:rPr>
  </w:style>
  <w:style w:type="paragraph" w:styleId="Heading2">
    <w:name w:val="heading 2"/>
    <w:basedOn w:val="Normal"/>
    <w:next w:val="Normal"/>
    <w:link w:val="Heading2Char"/>
    <w:uiPriority w:val="9"/>
    <w:unhideWhenUsed/>
    <w:qFormat/>
    <w:rsid w:val="00674717"/>
    <w:pPr>
      <w:keepNext/>
      <w:keepLines/>
      <w:spacing w:before="240"/>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AC7BDF"/>
    <w:pPr>
      <w:outlineLvl w:val="2"/>
    </w:pPr>
    <w:rPr>
      <w:rFonts w:cs="Arial"/>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104D"/>
    <w:rPr>
      <w:rFonts w:ascii="Arial" w:eastAsia="Times New Roman" w:hAnsi="Arial" w:cs="Times New Roman"/>
      <w:b/>
      <w:bCs/>
      <w:kern w:val="0"/>
      <w:szCs w:val="24"/>
      <w14:ligatures w14:val="none"/>
    </w:rPr>
  </w:style>
  <w:style w:type="paragraph" w:styleId="BodyTextIndent">
    <w:name w:val="Body Text Indent"/>
    <w:basedOn w:val="Normal"/>
    <w:link w:val="BodyTextIndentChar"/>
    <w:rsid w:val="00D2605A"/>
    <w:pPr>
      <w:tabs>
        <w:tab w:val="left" w:pos="360"/>
        <w:tab w:val="right" w:leader="dot" w:pos="9360"/>
      </w:tabs>
      <w:ind w:firstLine="360"/>
    </w:pPr>
    <w:rPr>
      <w:rFonts w:cs="Times New Roman"/>
    </w:rPr>
  </w:style>
  <w:style w:type="character" w:customStyle="1" w:styleId="BodyTextIndentChar">
    <w:name w:val="Body Text Indent Char"/>
    <w:basedOn w:val="DefaultParagraphFont"/>
    <w:link w:val="BodyTextIndent"/>
    <w:rsid w:val="00D2605A"/>
    <w:rPr>
      <w:rFonts w:ascii="Times New Roman" w:eastAsia="Times New Roman" w:hAnsi="Times New Roman" w:cs="Times New Roman"/>
      <w:kern w:val="0"/>
      <w:sz w:val="24"/>
      <w:szCs w:val="20"/>
      <w14:ligatures w14:val="none"/>
    </w:rPr>
  </w:style>
  <w:style w:type="character" w:styleId="Hyperlink">
    <w:name w:val="Hyperlink"/>
    <w:basedOn w:val="DefaultParagraphFont"/>
    <w:uiPriority w:val="99"/>
    <w:unhideWhenUsed/>
    <w:rsid w:val="008060E5"/>
    <w:rPr>
      <w:color w:val="0563C1" w:themeColor="hyperlink"/>
      <w:u w:val="single"/>
    </w:rPr>
  </w:style>
  <w:style w:type="character" w:styleId="UnresolvedMention">
    <w:name w:val="Unresolved Mention"/>
    <w:basedOn w:val="DefaultParagraphFont"/>
    <w:uiPriority w:val="99"/>
    <w:semiHidden/>
    <w:unhideWhenUsed/>
    <w:rsid w:val="008060E5"/>
    <w:rPr>
      <w:color w:val="605E5C"/>
      <w:shd w:val="clear" w:color="auto" w:fill="E1DFDD"/>
    </w:rPr>
  </w:style>
  <w:style w:type="paragraph" w:styleId="ListParagraph">
    <w:name w:val="List Paragraph"/>
    <w:basedOn w:val="Normal"/>
    <w:uiPriority w:val="34"/>
    <w:qFormat/>
    <w:rsid w:val="00674717"/>
    <w:pPr>
      <w:widowControl w:val="0"/>
      <w:autoSpaceDE w:val="0"/>
      <w:autoSpaceDN w:val="0"/>
      <w:spacing w:after="0"/>
      <w:ind w:left="115" w:right="5040"/>
    </w:pPr>
    <w:rPr>
      <w:rFonts w:cs="Times New Roman"/>
      <w:szCs w:val="22"/>
    </w:rPr>
  </w:style>
  <w:style w:type="paragraph" w:styleId="BodyText">
    <w:name w:val="Body Text"/>
    <w:basedOn w:val="Normal"/>
    <w:link w:val="BodyTextChar"/>
    <w:uiPriority w:val="99"/>
    <w:semiHidden/>
    <w:unhideWhenUsed/>
    <w:rsid w:val="009F20A9"/>
    <w:pPr>
      <w:spacing w:after="120"/>
    </w:pPr>
  </w:style>
  <w:style w:type="character" w:customStyle="1" w:styleId="BodyTextChar">
    <w:name w:val="Body Text Char"/>
    <w:basedOn w:val="DefaultParagraphFont"/>
    <w:link w:val="BodyText"/>
    <w:uiPriority w:val="99"/>
    <w:semiHidden/>
    <w:rsid w:val="009F20A9"/>
    <w:rPr>
      <w:rFonts w:ascii="Times New Roman" w:eastAsia="Times New Roman" w:hAnsi="Times New Roman" w:cs="Symbol"/>
      <w:kern w:val="0"/>
      <w:sz w:val="24"/>
      <w:szCs w:val="20"/>
      <w14:ligatures w14:val="none"/>
    </w:rPr>
  </w:style>
  <w:style w:type="paragraph" w:styleId="NormalWeb">
    <w:name w:val="Normal (Web)"/>
    <w:basedOn w:val="Normal"/>
    <w:uiPriority w:val="99"/>
    <w:unhideWhenUsed/>
    <w:rsid w:val="009F20A9"/>
    <w:pPr>
      <w:spacing w:before="100" w:beforeAutospacing="1" w:after="100" w:afterAutospacing="1"/>
    </w:pPr>
    <w:rPr>
      <w:rFonts w:cs="Times New Roman"/>
      <w:szCs w:val="24"/>
    </w:rPr>
  </w:style>
  <w:style w:type="character" w:styleId="Strong">
    <w:name w:val="Strong"/>
    <w:basedOn w:val="DefaultParagraphFont"/>
    <w:uiPriority w:val="22"/>
    <w:qFormat/>
    <w:rsid w:val="009F20A9"/>
    <w:rPr>
      <w:b/>
      <w:bCs/>
    </w:rPr>
  </w:style>
  <w:style w:type="paragraph" w:customStyle="1" w:styleId="DataField11pt">
    <w:name w:val="Data Field 11pt"/>
    <w:basedOn w:val="Normal"/>
    <w:rsid w:val="00F34686"/>
    <w:pPr>
      <w:autoSpaceDE w:val="0"/>
      <w:autoSpaceDN w:val="0"/>
      <w:spacing w:line="300" w:lineRule="exact"/>
    </w:pPr>
    <w:rPr>
      <w:rFonts w:cs="Arial"/>
      <w:noProof/>
    </w:rPr>
  </w:style>
  <w:style w:type="character" w:styleId="CommentReference">
    <w:name w:val="annotation reference"/>
    <w:basedOn w:val="DefaultParagraphFont"/>
    <w:uiPriority w:val="99"/>
    <w:semiHidden/>
    <w:unhideWhenUsed/>
    <w:rsid w:val="004E7714"/>
    <w:rPr>
      <w:sz w:val="16"/>
      <w:szCs w:val="16"/>
    </w:rPr>
  </w:style>
  <w:style w:type="paragraph" w:styleId="CommentText">
    <w:name w:val="annotation text"/>
    <w:basedOn w:val="Normal"/>
    <w:link w:val="CommentTextChar"/>
    <w:uiPriority w:val="99"/>
    <w:unhideWhenUsed/>
    <w:rsid w:val="004E7714"/>
    <w:rPr>
      <w:sz w:val="20"/>
    </w:rPr>
  </w:style>
  <w:style w:type="character" w:customStyle="1" w:styleId="CommentTextChar">
    <w:name w:val="Comment Text Char"/>
    <w:basedOn w:val="DefaultParagraphFont"/>
    <w:link w:val="CommentText"/>
    <w:uiPriority w:val="99"/>
    <w:rsid w:val="004E7714"/>
    <w:rPr>
      <w:rFonts w:ascii="Times New Roman" w:eastAsia="Times New Roman" w:hAnsi="Times New Roman" w:cs="Symbo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E7714"/>
    <w:rPr>
      <w:b/>
      <w:bCs/>
    </w:rPr>
  </w:style>
  <w:style w:type="character" w:customStyle="1" w:styleId="CommentSubjectChar">
    <w:name w:val="Comment Subject Char"/>
    <w:basedOn w:val="CommentTextChar"/>
    <w:link w:val="CommentSubject"/>
    <w:uiPriority w:val="99"/>
    <w:semiHidden/>
    <w:rsid w:val="004E7714"/>
    <w:rPr>
      <w:rFonts w:ascii="Times New Roman" w:eastAsia="Times New Roman" w:hAnsi="Times New Roman" w:cs="Symbol"/>
      <w:b/>
      <w:bCs/>
      <w:kern w:val="0"/>
      <w:sz w:val="20"/>
      <w:szCs w:val="20"/>
      <w14:ligatures w14:val="none"/>
    </w:rPr>
  </w:style>
  <w:style w:type="character" w:styleId="Emphasis">
    <w:name w:val="Emphasis"/>
    <w:basedOn w:val="DefaultParagraphFont"/>
    <w:uiPriority w:val="20"/>
    <w:qFormat/>
    <w:rsid w:val="001B6878"/>
    <w:rPr>
      <w:rFonts w:ascii="Arial" w:hAnsi="Arial"/>
      <w:i/>
      <w:iCs/>
      <w:color w:val="EE0000"/>
      <w:sz w:val="22"/>
    </w:rPr>
  </w:style>
  <w:style w:type="paragraph" w:styleId="Revision">
    <w:name w:val="Revision"/>
    <w:hidden/>
    <w:uiPriority w:val="99"/>
    <w:semiHidden/>
    <w:rsid w:val="00C07F72"/>
    <w:pPr>
      <w:spacing w:after="0" w:line="240" w:lineRule="auto"/>
    </w:pPr>
    <w:rPr>
      <w:rFonts w:ascii="Times New Roman" w:eastAsia="Times New Roman" w:hAnsi="Times New Roman" w:cs="Symbol"/>
      <w:kern w:val="0"/>
      <w:sz w:val="24"/>
      <w:szCs w:val="20"/>
      <w14:ligatures w14:val="none"/>
    </w:rPr>
  </w:style>
  <w:style w:type="paragraph" w:customStyle="1" w:styleId="Emps">
    <w:name w:val="Emps"/>
    <w:basedOn w:val="Normal"/>
    <w:qFormat/>
    <w:rsid w:val="00F86D54"/>
    <w:rPr>
      <w:rFonts w:cs="Arial"/>
      <w:b/>
      <w:bCs/>
      <w:szCs w:val="22"/>
    </w:rPr>
  </w:style>
  <w:style w:type="character" w:customStyle="1" w:styleId="Heading2Char">
    <w:name w:val="Heading 2 Char"/>
    <w:basedOn w:val="DefaultParagraphFont"/>
    <w:link w:val="Heading2"/>
    <w:uiPriority w:val="9"/>
    <w:rsid w:val="00674717"/>
    <w:rPr>
      <w:rFonts w:ascii="Arial" w:eastAsiaTheme="majorEastAsia" w:hAnsi="Arial" w:cstheme="majorBidi"/>
      <w:b/>
      <w:kern w:val="0"/>
      <w:szCs w:val="26"/>
      <w:u w:val="single"/>
      <w14:ligatures w14:val="none"/>
    </w:rPr>
  </w:style>
  <w:style w:type="character" w:customStyle="1" w:styleId="Heading3Char">
    <w:name w:val="Heading 3 Char"/>
    <w:basedOn w:val="DefaultParagraphFont"/>
    <w:link w:val="Heading3"/>
    <w:uiPriority w:val="9"/>
    <w:rsid w:val="00AC7BDF"/>
    <w:rPr>
      <w:rFonts w:ascii="Arial" w:eastAsia="Times New Roman" w:hAnsi="Arial" w:cs="Arial"/>
      <w:b/>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723">
      <w:bodyDiv w:val="1"/>
      <w:marLeft w:val="0"/>
      <w:marRight w:val="0"/>
      <w:marTop w:val="0"/>
      <w:marBottom w:val="0"/>
      <w:divBdr>
        <w:top w:val="none" w:sz="0" w:space="0" w:color="auto"/>
        <w:left w:val="none" w:sz="0" w:space="0" w:color="auto"/>
        <w:bottom w:val="none" w:sz="0" w:space="0" w:color="auto"/>
        <w:right w:val="none" w:sz="0" w:space="0" w:color="auto"/>
      </w:divBdr>
    </w:div>
    <w:div w:id="76748841">
      <w:bodyDiv w:val="1"/>
      <w:marLeft w:val="0"/>
      <w:marRight w:val="0"/>
      <w:marTop w:val="0"/>
      <w:marBottom w:val="0"/>
      <w:divBdr>
        <w:top w:val="none" w:sz="0" w:space="0" w:color="auto"/>
        <w:left w:val="none" w:sz="0" w:space="0" w:color="auto"/>
        <w:bottom w:val="none" w:sz="0" w:space="0" w:color="auto"/>
        <w:right w:val="none" w:sz="0" w:space="0" w:color="auto"/>
      </w:divBdr>
    </w:div>
    <w:div w:id="433936987">
      <w:bodyDiv w:val="1"/>
      <w:marLeft w:val="0"/>
      <w:marRight w:val="0"/>
      <w:marTop w:val="0"/>
      <w:marBottom w:val="0"/>
      <w:divBdr>
        <w:top w:val="none" w:sz="0" w:space="0" w:color="auto"/>
        <w:left w:val="none" w:sz="0" w:space="0" w:color="auto"/>
        <w:bottom w:val="none" w:sz="0" w:space="0" w:color="auto"/>
        <w:right w:val="none" w:sz="0" w:space="0" w:color="auto"/>
      </w:divBdr>
    </w:div>
    <w:div w:id="575213148">
      <w:bodyDiv w:val="1"/>
      <w:marLeft w:val="0"/>
      <w:marRight w:val="0"/>
      <w:marTop w:val="0"/>
      <w:marBottom w:val="0"/>
      <w:divBdr>
        <w:top w:val="none" w:sz="0" w:space="0" w:color="auto"/>
        <w:left w:val="none" w:sz="0" w:space="0" w:color="auto"/>
        <w:bottom w:val="none" w:sz="0" w:space="0" w:color="auto"/>
        <w:right w:val="none" w:sz="0" w:space="0" w:color="auto"/>
      </w:divBdr>
    </w:div>
    <w:div w:id="975262087">
      <w:bodyDiv w:val="1"/>
      <w:marLeft w:val="0"/>
      <w:marRight w:val="0"/>
      <w:marTop w:val="0"/>
      <w:marBottom w:val="0"/>
      <w:divBdr>
        <w:top w:val="none" w:sz="0" w:space="0" w:color="auto"/>
        <w:left w:val="none" w:sz="0" w:space="0" w:color="auto"/>
        <w:bottom w:val="none" w:sz="0" w:space="0" w:color="auto"/>
        <w:right w:val="none" w:sz="0" w:space="0" w:color="auto"/>
      </w:divBdr>
    </w:div>
    <w:div w:id="1503163442">
      <w:bodyDiv w:val="1"/>
      <w:marLeft w:val="0"/>
      <w:marRight w:val="0"/>
      <w:marTop w:val="0"/>
      <w:marBottom w:val="0"/>
      <w:divBdr>
        <w:top w:val="none" w:sz="0" w:space="0" w:color="auto"/>
        <w:left w:val="none" w:sz="0" w:space="0" w:color="auto"/>
        <w:bottom w:val="none" w:sz="0" w:space="0" w:color="auto"/>
        <w:right w:val="none" w:sz="0" w:space="0" w:color="auto"/>
      </w:divBdr>
    </w:div>
    <w:div w:id="197401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rants.nih.gov/grants/policy/nihgps/HTML5/section_4/4.1.14_human_fetal_tissue_research.htm" TargetMode="External"/><Relationship Id="rId4" Type="http://schemas.openxmlformats.org/officeDocument/2006/relationships/settings" Target="settings.xml"/><Relationship Id="rId9"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k\Box\AYK%20Owned%20CyBox\Work%20in%20Progress\_AYK%20TOP%20THINGS%20IN%20PROGRESS\BUDGET%20JUST%20FORMAT%20UPDATES\1234%20NIH%20Detailed%20Justification%20Template%20202508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F0509-FF00-48B2-9C13-D7EF377F4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1234 NIH Detailed Justification Template 20250822</Template>
  <TotalTime>1026</TotalTime>
  <Pages>4</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Kristmundsdottir, Asrun Y [AGLS]</dc:creator>
  <cp:keywords/>
  <dc:description/>
  <cp:lastModifiedBy>Speer, Shanna [AGLS]</cp:lastModifiedBy>
  <cp:revision>21</cp:revision>
  <dcterms:created xsi:type="dcterms:W3CDTF">2026-04-02T22:56:00Z</dcterms:created>
  <dcterms:modified xsi:type="dcterms:W3CDTF">2026-04-03T17:03:00Z</dcterms:modified>
</cp:coreProperties>
</file>